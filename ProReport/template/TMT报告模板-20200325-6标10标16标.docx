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43EB6" w14:textId="77777777" w:rsidR="00DF6CD0" w:rsidRPr="00712B25" w:rsidRDefault="00DF6CD0">
      <w:pPr>
        <w:rPr>
          <w:rFonts w:ascii="Arial" w:eastAsia="微软雅黑" w:hAnsi="Arial" w:cs="Arial"/>
          <w:sz w:val="28"/>
        </w:rPr>
      </w:pPr>
    </w:p>
    <w:p w14:paraId="1AC6B3AC"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53E78202" w14:textId="77777777" w:rsidR="00DF6CD0" w:rsidRPr="00712B25" w:rsidRDefault="00DF6CD0" w:rsidP="00771AD4">
      <w:pPr>
        <w:widowControl/>
        <w:jc w:val="center"/>
        <w:rPr>
          <w:rFonts w:ascii="Arial" w:eastAsia="微软雅黑" w:hAnsi="Arial" w:cs="Arial"/>
          <w:color w:val="FF0000"/>
          <w:szCs w:val="24"/>
        </w:rPr>
      </w:pPr>
    </w:p>
    <w:p w14:paraId="73736D3A" w14:textId="77777777" w:rsidR="00DF6CD0" w:rsidRPr="00712B25" w:rsidRDefault="00DF6CD0">
      <w:pPr>
        <w:rPr>
          <w:rFonts w:ascii="Arial" w:eastAsia="微软雅黑" w:hAnsi="Arial" w:cs="Arial"/>
          <w:sz w:val="28"/>
        </w:rPr>
      </w:pPr>
    </w:p>
    <w:p w14:paraId="2E32367E" w14:textId="78248ADB" w:rsidR="0072668D" w:rsidRPr="00712B25" w:rsidRDefault="0004058B"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764AC03C" wp14:editId="26647D38">
            <wp:extent cx="5391150" cy="2317750"/>
            <wp:effectExtent l="0" t="0" r="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l="8232"/>
                    <a:stretch>
                      <a:fillRect/>
                    </a:stretch>
                  </pic:blipFill>
                  <pic:spPr bwMode="auto">
                    <a:xfrm>
                      <a:off x="0" y="0"/>
                      <a:ext cx="5391150" cy="2317750"/>
                    </a:xfrm>
                    <a:prstGeom prst="rect">
                      <a:avLst/>
                    </a:prstGeom>
                    <a:noFill/>
                    <a:ln>
                      <a:noFill/>
                    </a:ln>
                  </pic:spPr>
                </pic:pic>
              </a:graphicData>
            </a:graphic>
          </wp:inline>
        </w:drawing>
      </w:r>
    </w:p>
    <w:p w14:paraId="57615351" w14:textId="692F57CC" w:rsidR="0072668D" w:rsidRPr="00712B25" w:rsidRDefault="0004058B">
      <w:pPr>
        <w:rPr>
          <w:rFonts w:ascii="Arial" w:eastAsia="微软雅黑" w:hAnsi="Arial" w:cs="Arial"/>
          <w:sz w:val="28"/>
        </w:rPr>
      </w:pPr>
      <w:r>
        <w:rPr>
          <w:noProof/>
        </w:rPr>
        <w:drawing>
          <wp:anchor distT="0" distB="0" distL="114300" distR="114300" simplePos="0" relativeHeight="251657728" behindDoc="0" locked="0" layoutInCell="1" allowOverlap="1" wp14:anchorId="2CBDAF9D" wp14:editId="03838FC6">
            <wp:simplePos x="0" y="0"/>
            <wp:positionH relativeFrom="column">
              <wp:posOffset>-644525</wp:posOffset>
            </wp:positionH>
            <wp:positionV relativeFrom="paragraph">
              <wp:posOffset>0</wp:posOffset>
            </wp:positionV>
            <wp:extent cx="7484745" cy="1423670"/>
            <wp:effectExtent l="0" t="0" r="0" b="0"/>
            <wp:wrapTopAndBottom/>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63892" w14:textId="77777777" w:rsidR="0072668D" w:rsidRPr="00712B25" w:rsidRDefault="0072668D">
      <w:pPr>
        <w:rPr>
          <w:rFonts w:ascii="Arial" w:eastAsia="微软雅黑" w:hAnsi="Arial" w:cs="Arial"/>
          <w:sz w:val="28"/>
        </w:rPr>
      </w:pPr>
    </w:p>
    <w:p w14:paraId="0E751355" w14:textId="77777777" w:rsidR="00FF5D72" w:rsidRPr="00712B25" w:rsidRDefault="00FF5D72" w:rsidP="008D1C45">
      <w:pPr>
        <w:spacing w:beforeLines="50" w:before="163" w:afterLines="50" w:after="163"/>
        <w:rPr>
          <w:rFonts w:ascii="Arial" w:eastAsia="微软雅黑" w:hAnsi="Arial" w:cs="Arial"/>
          <w:szCs w:val="21"/>
        </w:rPr>
      </w:pPr>
    </w:p>
    <w:p w14:paraId="3C7352A2"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r w:rsidRPr="00CD7FE7">
        <w:rPr>
          <w:rFonts w:ascii="Arial" w:eastAsia="微软雅黑" w:hAnsi="Arial" w:cs="Arial"/>
          <w:b/>
          <w:kern w:val="0"/>
          <w:sz w:val="44"/>
          <w:szCs w:val="44"/>
        </w:rPr>
        <w:t>T</w:t>
      </w:r>
      <w:r w:rsidR="00B01D0A">
        <w:rPr>
          <w:rFonts w:ascii="Arial" w:eastAsia="微软雅黑" w:hAnsi="Arial" w:cs="Arial"/>
          <w:b/>
          <w:kern w:val="0"/>
          <w:sz w:val="44"/>
          <w:szCs w:val="44"/>
        </w:rPr>
        <w:t>MT</w:t>
      </w:r>
      <w:r w:rsidR="00CE76D1">
        <w:rPr>
          <w:rFonts w:ascii="Arial" w:eastAsia="微软雅黑" w:hAnsi="Arial" w:cs="Arial" w:hint="eastAsia"/>
          <w:b/>
          <w:kern w:val="0"/>
          <w:sz w:val="44"/>
          <w:szCs w:val="44"/>
        </w:rPr>
        <w:t>定量蛋白质组</w:t>
      </w:r>
    </w:p>
    <w:p w14:paraId="2F35F7E1"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4734336" w14:textId="77777777" w:rsidR="00FF5D72" w:rsidRPr="00712B25" w:rsidRDefault="00FF5D72" w:rsidP="008D1C45">
      <w:pPr>
        <w:spacing w:beforeLines="50" w:before="163" w:afterLines="50" w:after="163"/>
        <w:jc w:val="center"/>
        <w:rPr>
          <w:rFonts w:ascii="Arial" w:eastAsia="微软雅黑" w:hAnsi="Arial" w:cs="Arial"/>
          <w:szCs w:val="21"/>
        </w:rPr>
      </w:pPr>
    </w:p>
    <w:p w14:paraId="14E64B9B" w14:textId="77777777" w:rsidR="00FF5D72" w:rsidRPr="00712B25" w:rsidRDefault="00FF5D72" w:rsidP="008D1C45">
      <w:pPr>
        <w:spacing w:beforeLines="50" w:before="163" w:afterLines="50" w:after="163"/>
        <w:jc w:val="center"/>
        <w:rPr>
          <w:rFonts w:ascii="Arial" w:eastAsia="微软雅黑" w:hAnsi="Arial" w:cs="Arial"/>
          <w:szCs w:val="21"/>
        </w:rPr>
      </w:pPr>
    </w:p>
    <w:p w14:paraId="61EF3CBE" w14:textId="77777777" w:rsidR="00FF5D72" w:rsidRPr="00712B25" w:rsidRDefault="00FF5D72" w:rsidP="008D1C45">
      <w:pPr>
        <w:spacing w:beforeLines="50" w:before="163" w:afterLines="50" w:after="163"/>
        <w:jc w:val="center"/>
        <w:rPr>
          <w:rFonts w:ascii="Arial" w:eastAsia="微软雅黑" w:hAnsi="Arial" w:cs="Arial"/>
          <w:szCs w:val="21"/>
        </w:rPr>
      </w:pPr>
    </w:p>
    <w:p w14:paraId="31FA3125" w14:textId="12B7880B"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663C3666" w14:textId="6D0CEC98"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2EFFDEB7" w14:textId="5FC61814"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290FEF65" w14:textId="5A7AFCE4"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635FB228"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694298C6" w14:textId="77777777" w:rsidR="00EA49B2" w:rsidRDefault="00EA49B2" w:rsidP="00C05AED">
      <w:pPr>
        <w:spacing w:beforeLines="50" w:before="163" w:afterLines="50" w:after="163"/>
        <w:rPr>
          <w:rFonts w:ascii="Arial" w:eastAsia="微软雅黑" w:hAnsi="Arial" w:cs="Arial"/>
          <w:b/>
          <w:sz w:val="28"/>
          <w:szCs w:val="28"/>
        </w:rPr>
      </w:pPr>
    </w:p>
    <w:p w14:paraId="3AEBC184"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016BB9C7"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332B8B62" w14:textId="45FF72E6" w:rsidR="00A33D0E" w:rsidRDefault="005A282A">
      <w:pPr>
        <w:pStyle w:val="TOC1"/>
        <w:tabs>
          <w:tab w:val="left" w:pos="630"/>
          <w:tab w:val="right" w:leader="dot" w:pos="9628"/>
        </w:tabs>
        <w:rPr>
          <w:rFonts w:asciiTheme="minorHAnsi" w:eastAsiaTheme="minorEastAsia" w:hAnsiTheme="minorHAnsi" w:cstheme="minorBidi"/>
          <w:b w:val="0"/>
          <w:noProof/>
          <w:sz w:val="21"/>
          <w:szCs w:val="22"/>
        </w:rPr>
      </w:pPr>
      <w:r>
        <w:rPr>
          <w:rFonts w:ascii="微软雅黑" w:eastAsia="微软雅黑" w:hAnsi="微软雅黑" w:cs="Arial"/>
          <w:b w:val="0"/>
          <w:bCs/>
          <w:i/>
          <w:iCs/>
          <w:szCs w:val="24"/>
          <w:u w:val="single"/>
        </w:rPr>
        <w:fldChar w:fldCharType="begin"/>
      </w:r>
      <w:r>
        <w:rPr>
          <w:rFonts w:ascii="微软雅黑" w:eastAsia="微软雅黑" w:hAnsi="微软雅黑" w:cs="Arial"/>
          <w:i/>
          <w:iCs/>
          <w:szCs w:val="24"/>
          <w:u w:val="single"/>
        </w:rPr>
        <w:instrText xml:space="preserve"> TOC \o "1-2" \h \z \u </w:instrText>
      </w:r>
      <w:r>
        <w:rPr>
          <w:rFonts w:ascii="微软雅黑" w:eastAsia="微软雅黑" w:hAnsi="微软雅黑" w:cs="Arial"/>
          <w:b w:val="0"/>
          <w:bCs/>
          <w:i/>
          <w:iCs/>
          <w:szCs w:val="24"/>
          <w:u w:val="single"/>
        </w:rPr>
        <w:fldChar w:fldCharType="separate"/>
      </w:r>
      <w:hyperlink w:anchor="_Toc38897763" w:history="1">
        <w:r w:rsidR="00A33D0E" w:rsidRPr="0027246D">
          <w:rPr>
            <w:rStyle w:val="ab"/>
            <w:noProof/>
          </w:rPr>
          <w:t>1.</w:t>
        </w:r>
        <w:r w:rsidR="00A33D0E">
          <w:rPr>
            <w:rFonts w:asciiTheme="minorHAnsi" w:eastAsiaTheme="minorEastAsia" w:hAnsiTheme="minorHAnsi" w:cstheme="minorBidi"/>
            <w:b w:val="0"/>
            <w:noProof/>
            <w:sz w:val="21"/>
            <w:szCs w:val="22"/>
          </w:rPr>
          <w:tab/>
        </w:r>
        <w:r w:rsidR="00A33D0E" w:rsidRPr="0027246D">
          <w:rPr>
            <w:rStyle w:val="ab"/>
            <w:noProof/>
          </w:rPr>
          <w:t>项目概述</w:t>
        </w:r>
        <w:r w:rsidR="00A33D0E" w:rsidRPr="0027246D">
          <w:rPr>
            <w:rStyle w:val="ab"/>
            <w:noProof/>
          </w:rPr>
          <w:t xml:space="preserve"> Summary</w:t>
        </w:r>
        <w:r w:rsidR="00A33D0E">
          <w:rPr>
            <w:noProof/>
            <w:webHidden/>
          </w:rPr>
          <w:tab/>
        </w:r>
        <w:r w:rsidR="00A33D0E">
          <w:rPr>
            <w:noProof/>
            <w:webHidden/>
          </w:rPr>
          <w:fldChar w:fldCharType="begin"/>
        </w:r>
        <w:r w:rsidR="00A33D0E">
          <w:rPr>
            <w:noProof/>
            <w:webHidden/>
          </w:rPr>
          <w:instrText xml:space="preserve"> PAGEREF _Toc38897763 \h </w:instrText>
        </w:r>
        <w:r w:rsidR="00A33D0E">
          <w:rPr>
            <w:noProof/>
            <w:webHidden/>
          </w:rPr>
        </w:r>
        <w:r w:rsidR="00A33D0E">
          <w:rPr>
            <w:noProof/>
            <w:webHidden/>
          </w:rPr>
          <w:fldChar w:fldCharType="separate"/>
        </w:r>
        <w:r w:rsidR="00A33D0E">
          <w:rPr>
            <w:noProof/>
            <w:webHidden/>
          </w:rPr>
          <w:t>3</w:t>
        </w:r>
        <w:r w:rsidR="00A33D0E">
          <w:rPr>
            <w:noProof/>
            <w:webHidden/>
          </w:rPr>
          <w:fldChar w:fldCharType="end"/>
        </w:r>
      </w:hyperlink>
    </w:p>
    <w:p w14:paraId="288EFB1B" w14:textId="4C1027E5"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64" w:history="1">
        <w:r w:rsidR="00A33D0E" w:rsidRPr="0027246D">
          <w:rPr>
            <w:rStyle w:val="ab"/>
            <w:noProof/>
          </w:rPr>
          <w:t>2.</w:t>
        </w:r>
        <w:r w:rsidR="00A33D0E">
          <w:rPr>
            <w:rFonts w:asciiTheme="minorHAnsi" w:eastAsiaTheme="minorEastAsia" w:hAnsiTheme="minorHAnsi" w:cstheme="minorBidi"/>
            <w:b w:val="0"/>
            <w:noProof/>
            <w:sz w:val="21"/>
            <w:szCs w:val="22"/>
          </w:rPr>
          <w:tab/>
        </w:r>
        <w:r w:rsidR="00A33D0E" w:rsidRPr="0027246D">
          <w:rPr>
            <w:rStyle w:val="ab"/>
            <w:noProof/>
          </w:rPr>
          <w:t>分析流程</w:t>
        </w:r>
        <w:r w:rsidR="00A33D0E" w:rsidRPr="0027246D">
          <w:rPr>
            <w:rStyle w:val="ab"/>
            <w:noProof/>
          </w:rPr>
          <w:t xml:space="preserve"> Flowchart</w:t>
        </w:r>
        <w:r w:rsidR="00A33D0E">
          <w:rPr>
            <w:noProof/>
            <w:webHidden/>
          </w:rPr>
          <w:tab/>
        </w:r>
        <w:r w:rsidR="00A33D0E">
          <w:rPr>
            <w:noProof/>
            <w:webHidden/>
          </w:rPr>
          <w:fldChar w:fldCharType="begin"/>
        </w:r>
        <w:r w:rsidR="00A33D0E">
          <w:rPr>
            <w:noProof/>
            <w:webHidden/>
          </w:rPr>
          <w:instrText xml:space="preserve"> PAGEREF _Toc38897764 \h </w:instrText>
        </w:r>
        <w:r w:rsidR="00A33D0E">
          <w:rPr>
            <w:noProof/>
            <w:webHidden/>
          </w:rPr>
        </w:r>
        <w:r w:rsidR="00A33D0E">
          <w:rPr>
            <w:noProof/>
            <w:webHidden/>
          </w:rPr>
          <w:fldChar w:fldCharType="separate"/>
        </w:r>
        <w:r w:rsidR="00A33D0E">
          <w:rPr>
            <w:noProof/>
            <w:webHidden/>
          </w:rPr>
          <w:t>5</w:t>
        </w:r>
        <w:r w:rsidR="00A33D0E">
          <w:rPr>
            <w:noProof/>
            <w:webHidden/>
          </w:rPr>
          <w:fldChar w:fldCharType="end"/>
        </w:r>
      </w:hyperlink>
    </w:p>
    <w:p w14:paraId="1043FFBF" w14:textId="205F5AC6"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65" w:history="1">
        <w:r w:rsidR="00A33D0E" w:rsidRPr="0027246D">
          <w:rPr>
            <w:rStyle w:val="ab"/>
            <w:noProof/>
          </w:rPr>
          <w:t>3.</w:t>
        </w:r>
        <w:r w:rsidR="00A33D0E">
          <w:rPr>
            <w:rFonts w:asciiTheme="minorHAnsi" w:eastAsiaTheme="minorEastAsia" w:hAnsiTheme="minorHAnsi" w:cstheme="minorBidi"/>
            <w:b w:val="0"/>
            <w:noProof/>
            <w:sz w:val="21"/>
            <w:szCs w:val="22"/>
          </w:rPr>
          <w:tab/>
        </w:r>
        <w:r w:rsidR="00A33D0E" w:rsidRPr="0027246D">
          <w:rPr>
            <w:rStyle w:val="ab"/>
            <w:noProof/>
          </w:rPr>
          <w:t>生物信息学分析</w:t>
        </w:r>
        <w:r w:rsidR="00A33D0E" w:rsidRPr="0027246D">
          <w:rPr>
            <w:rStyle w:val="ab"/>
            <w:noProof/>
          </w:rPr>
          <w:t xml:space="preserve"> Bioinformatics analysis</w:t>
        </w:r>
        <w:r w:rsidR="00A33D0E">
          <w:rPr>
            <w:noProof/>
            <w:webHidden/>
          </w:rPr>
          <w:tab/>
        </w:r>
        <w:r w:rsidR="00A33D0E">
          <w:rPr>
            <w:noProof/>
            <w:webHidden/>
          </w:rPr>
          <w:fldChar w:fldCharType="begin"/>
        </w:r>
        <w:r w:rsidR="00A33D0E">
          <w:rPr>
            <w:noProof/>
            <w:webHidden/>
          </w:rPr>
          <w:instrText xml:space="preserve"> PAGEREF _Toc38897765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1BB6FA10" w14:textId="458EB395"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6" w:history="1">
        <w:r w:rsidR="00A33D0E" w:rsidRPr="0027246D">
          <w:rPr>
            <w:rStyle w:val="ab"/>
            <w:rFonts w:ascii="Arial" w:eastAsia="微软雅黑" w:hAnsi="Arial" w:cs="Arial"/>
            <w:b/>
            <w:noProof/>
          </w:rPr>
          <w:t>3.1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鉴定数量分析</w:t>
        </w:r>
        <w:r w:rsidR="00A33D0E">
          <w:rPr>
            <w:noProof/>
            <w:webHidden/>
          </w:rPr>
          <w:tab/>
        </w:r>
        <w:r w:rsidR="00A33D0E">
          <w:rPr>
            <w:noProof/>
            <w:webHidden/>
          </w:rPr>
          <w:fldChar w:fldCharType="begin"/>
        </w:r>
        <w:r w:rsidR="00A33D0E">
          <w:rPr>
            <w:noProof/>
            <w:webHidden/>
          </w:rPr>
          <w:instrText xml:space="preserve"> PAGEREF _Toc38897766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55A3E9B7" w14:textId="7EB2E37F"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7" w:history="1">
        <w:r w:rsidR="00A33D0E" w:rsidRPr="0027246D">
          <w:rPr>
            <w:rStyle w:val="ab"/>
            <w:rFonts w:ascii="Arial" w:eastAsia="微软雅黑" w:hAnsi="Arial" w:cs="Arial"/>
            <w:b/>
            <w:noProof/>
          </w:rPr>
          <w:t>3.2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表达差异分析</w:t>
        </w:r>
        <w:r w:rsidR="00A33D0E">
          <w:rPr>
            <w:noProof/>
            <w:webHidden/>
          </w:rPr>
          <w:tab/>
        </w:r>
        <w:r w:rsidR="00A33D0E">
          <w:rPr>
            <w:noProof/>
            <w:webHidden/>
          </w:rPr>
          <w:fldChar w:fldCharType="begin"/>
        </w:r>
        <w:r w:rsidR="00A33D0E">
          <w:rPr>
            <w:noProof/>
            <w:webHidden/>
          </w:rPr>
          <w:instrText xml:space="preserve"> PAGEREF _Toc38897767 \h </w:instrText>
        </w:r>
        <w:r w:rsidR="00A33D0E">
          <w:rPr>
            <w:noProof/>
            <w:webHidden/>
          </w:rPr>
        </w:r>
        <w:r w:rsidR="00A33D0E">
          <w:rPr>
            <w:noProof/>
            <w:webHidden/>
          </w:rPr>
          <w:fldChar w:fldCharType="separate"/>
        </w:r>
        <w:r w:rsidR="00A33D0E">
          <w:rPr>
            <w:noProof/>
            <w:webHidden/>
          </w:rPr>
          <w:t>7</w:t>
        </w:r>
        <w:r w:rsidR="00A33D0E">
          <w:rPr>
            <w:noProof/>
            <w:webHidden/>
          </w:rPr>
          <w:fldChar w:fldCharType="end"/>
        </w:r>
      </w:hyperlink>
    </w:p>
    <w:p w14:paraId="0C49EA46" w14:textId="33526F7D"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68" w:history="1">
        <w:r w:rsidR="00A33D0E" w:rsidRPr="0027246D">
          <w:rPr>
            <w:rStyle w:val="ab"/>
            <w:rFonts w:ascii="Arial" w:eastAsia="微软雅黑" w:hAnsi="Arial" w:cs="Arial"/>
            <w:b/>
            <w:noProof/>
          </w:rPr>
          <w:t>3.3</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功能分析</w:t>
        </w:r>
        <w:r w:rsidR="00A33D0E">
          <w:rPr>
            <w:noProof/>
            <w:webHidden/>
          </w:rPr>
          <w:tab/>
        </w:r>
        <w:r w:rsidR="00A33D0E">
          <w:rPr>
            <w:noProof/>
            <w:webHidden/>
          </w:rPr>
          <w:fldChar w:fldCharType="begin"/>
        </w:r>
        <w:r w:rsidR="00A33D0E">
          <w:rPr>
            <w:noProof/>
            <w:webHidden/>
          </w:rPr>
          <w:instrText xml:space="preserve"> PAGEREF _Toc38897768 \h </w:instrText>
        </w:r>
        <w:r w:rsidR="00A33D0E">
          <w:rPr>
            <w:noProof/>
            <w:webHidden/>
          </w:rPr>
        </w:r>
        <w:r w:rsidR="00A33D0E">
          <w:rPr>
            <w:noProof/>
            <w:webHidden/>
          </w:rPr>
          <w:fldChar w:fldCharType="separate"/>
        </w:r>
        <w:r w:rsidR="00A33D0E">
          <w:rPr>
            <w:noProof/>
            <w:webHidden/>
          </w:rPr>
          <w:t>9</w:t>
        </w:r>
        <w:r w:rsidR="00A33D0E">
          <w:rPr>
            <w:noProof/>
            <w:webHidden/>
          </w:rPr>
          <w:fldChar w:fldCharType="end"/>
        </w:r>
      </w:hyperlink>
    </w:p>
    <w:p w14:paraId="0AAD3C46" w14:textId="50CF0C39"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69" w:history="1">
        <w:r w:rsidR="00A33D0E" w:rsidRPr="0027246D">
          <w:rPr>
            <w:rStyle w:val="ab"/>
            <w:noProof/>
          </w:rPr>
          <w:t>4.</w:t>
        </w:r>
        <w:r w:rsidR="00A33D0E">
          <w:rPr>
            <w:rFonts w:asciiTheme="minorHAnsi" w:eastAsiaTheme="minorEastAsia" w:hAnsiTheme="minorHAnsi" w:cstheme="minorBidi"/>
            <w:b w:val="0"/>
            <w:noProof/>
            <w:sz w:val="21"/>
            <w:szCs w:val="22"/>
          </w:rPr>
          <w:tab/>
        </w:r>
        <w:r w:rsidR="00A33D0E" w:rsidRPr="0027246D">
          <w:rPr>
            <w:rStyle w:val="ab"/>
            <w:noProof/>
          </w:rPr>
          <w:t>材料和方法</w:t>
        </w:r>
        <w:r w:rsidR="00A33D0E" w:rsidRPr="0027246D">
          <w:rPr>
            <w:rStyle w:val="ab"/>
            <w:noProof/>
          </w:rPr>
          <w:t xml:space="preserve"> Materials and Methods</w:t>
        </w:r>
        <w:r w:rsidR="00A33D0E">
          <w:rPr>
            <w:noProof/>
            <w:webHidden/>
          </w:rPr>
          <w:tab/>
        </w:r>
        <w:r w:rsidR="00A33D0E">
          <w:rPr>
            <w:noProof/>
            <w:webHidden/>
          </w:rPr>
          <w:fldChar w:fldCharType="begin"/>
        </w:r>
        <w:r w:rsidR="00A33D0E">
          <w:rPr>
            <w:noProof/>
            <w:webHidden/>
          </w:rPr>
          <w:instrText xml:space="preserve"> PAGEREF _Toc38897769 \h </w:instrText>
        </w:r>
        <w:r w:rsidR="00A33D0E">
          <w:rPr>
            <w:noProof/>
            <w:webHidden/>
          </w:rPr>
        </w:r>
        <w:r w:rsidR="00A33D0E">
          <w:rPr>
            <w:noProof/>
            <w:webHidden/>
          </w:rPr>
          <w:fldChar w:fldCharType="separate"/>
        </w:r>
        <w:r w:rsidR="00A33D0E">
          <w:rPr>
            <w:noProof/>
            <w:webHidden/>
          </w:rPr>
          <w:t>15</w:t>
        </w:r>
        <w:r w:rsidR="00A33D0E">
          <w:rPr>
            <w:noProof/>
            <w:webHidden/>
          </w:rPr>
          <w:fldChar w:fldCharType="end"/>
        </w:r>
      </w:hyperlink>
    </w:p>
    <w:p w14:paraId="32EE0FCA" w14:textId="41ADB118"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0" w:history="1">
        <w:r w:rsidR="00A33D0E" w:rsidRPr="0027246D">
          <w:rPr>
            <w:rStyle w:val="ab"/>
            <w:rFonts w:ascii="Arial" w:eastAsia="楷体" w:hAnsi="Arial" w:cs="Arial"/>
            <w:b/>
            <w:noProof/>
          </w:rPr>
          <w:t>4.1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质谱实验方法</w:t>
        </w:r>
        <w:r w:rsidR="00A33D0E">
          <w:rPr>
            <w:noProof/>
            <w:webHidden/>
          </w:rPr>
          <w:tab/>
        </w:r>
        <w:r w:rsidR="00A33D0E">
          <w:rPr>
            <w:noProof/>
            <w:webHidden/>
          </w:rPr>
          <w:fldChar w:fldCharType="begin"/>
        </w:r>
        <w:r w:rsidR="00A33D0E">
          <w:rPr>
            <w:noProof/>
            <w:webHidden/>
          </w:rPr>
          <w:instrText xml:space="preserve"> PAGEREF _Toc38897770 \h </w:instrText>
        </w:r>
        <w:r w:rsidR="00A33D0E">
          <w:rPr>
            <w:noProof/>
            <w:webHidden/>
          </w:rPr>
        </w:r>
        <w:r w:rsidR="00A33D0E">
          <w:rPr>
            <w:noProof/>
            <w:webHidden/>
          </w:rPr>
          <w:fldChar w:fldCharType="separate"/>
        </w:r>
        <w:r w:rsidR="00A33D0E">
          <w:rPr>
            <w:noProof/>
            <w:webHidden/>
          </w:rPr>
          <w:t>15</w:t>
        </w:r>
        <w:r w:rsidR="00A33D0E">
          <w:rPr>
            <w:noProof/>
            <w:webHidden/>
          </w:rPr>
          <w:fldChar w:fldCharType="end"/>
        </w:r>
      </w:hyperlink>
    </w:p>
    <w:p w14:paraId="71E0815C" w14:textId="50AABD11"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1" w:history="1">
        <w:r w:rsidR="00A33D0E" w:rsidRPr="0027246D">
          <w:rPr>
            <w:rStyle w:val="ab"/>
            <w:rFonts w:ascii="Arial" w:eastAsia="楷体" w:hAnsi="Arial" w:cs="Arial"/>
            <w:b/>
            <w:noProof/>
          </w:rPr>
          <w:t>4.2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生物信息学分析方法</w:t>
        </w:r>
        <w:r w:rsidR="00A33D0E">
          <w:rPr>
            <w:noProof/>
            <w:webHidden/>
          </w:rPr>
          <w:tab/>
        </w:r>
        <w:r w:rsidR="00A33D0E">
          <w:rPr>
            <w:noProof/>
            <w:webHidden/>
          </w:rPr>
          <w:fldChar w:fldCharType="begin"/>
        </w:r>
        <w:r w:rsidR="00A33D0E">
          <w:rPr>
            <w:noProof/>
            <w:webHidden/>
          </w:rPr>
          <w:instrText xml:space="preserve"> PAGEREF _Toc38897771 \h </w:instrText>
        </w:r>
        <w:r w:rsidR="00A33D0E">
          <w:rPr>
            <w:noProof/>
            <w:webHidden/>
          </w:rPr>
        </w:r>
        <w:r w:rsidR="00A33D0E">
          <w:rPr>
            <w:noProof/>
            <w:webHidden/>
          </w:rPr>
          <w:fldChar w:fldCharType="separate"/>
        </w:r>
        <w:r w:rsidR="00A33D0E">
          <w:rPr>
            <w:noProof/>
            <w:webHidden/>
          </w:rPr>
          <w:t>18</w:t>
        </w:r>
        <w:r w:rsidR="00A33D0E">
          <w:rPr>
            <w:noProof/>
            <w:webHidden/>
          </w:rPr>
          <w:fldChar w:fldCharType="end"/>
        </w:r>
      </w:hyperlink>
    </w:p>
    <w:p w14:paraId="4CCFA37A" w14:textId="2D85B40F"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72" w:history="1">
        <w:r w:rsidR="00A33D0E" w:rsidRPr="0027246D">
          <w:rPr>
            <w:rStyle w:val="ab"/>
            <w:noProof/>
          </w:rPr>
          <w:t>5.</w:t>
        </w:r>
        <w:r w:rsidR="00A33D0E">
          <w:rPr>
            <w:rFonts w:asciiTheme="minorHAnsi" w:eastAsiaTheme="minorEastAsia" w:hAnsiTheme="minorHAnsi" w:cstheme="minorBidi"/>
            <w:b w:val="0"/>
            <w:noProof/>
            <w:sz w:val="21"/>
            <w:szCs w:val="22"/>
          </w:rPr>
          <w:tab/>
        </w:r>
        <w:r w:rsidR="00A33D0E" w:rsidRPr="0027246D">
          <w:rPr>
            <w:rStyle w:val="ab"/>
            <w:noProof/>
          </w:rPr>
          <w:t>质量控制与说明文档</w:t>
        </w:r>
        <w:r w:rsidR="00A33D0E" w:rsidRPr="0027246D">
          <w:rPr>
            <w:rStyle w:val="ab"/>
            <w:noProof/>
          </w:rPr>
          <w:t xml:space="preserve"> Quality control and introduction</w:t>
        </w:r>
        <w:r w:rsidR="00A33D0E">
          <w:rPr>
            <w:noProof/>
            <w:webHidden/>
          </w:rPr>
          <w:tab/>
        </w:r>
        <w:r w:rsidR="00A33D0E">
          <w:rPr>
            <w:noProof/>
            <w:webHidden/>
          </w:rPr>
          <w:fldChar w:fldCharType="begin"/>
        </w:r>
        <w:r w:rsidR="00A33D0E">
          <w:rPr>
            <w:noProof/>
            <w:webHidden/>
          </w:rPr>
          <w:instrText xml:space="preserve"> PAGEREF _Toc38897772 \h </w:instrText>
        </w:r>
        <w:r w:rsidR="00A33D0E">
          <w:rPr>
            <w:noProof/>
            <w:webHidden/>
          </w:rPr>
        </w:r>
        <w:r w:rsidR="00A33D0E">
          <w:rPr>
            <w:noProof/>
            <w:webHidden/>
          </w:rPr>
          <w:fldChar w:fldCharType="separate"/>
        </w:r>
        <w:r w:rsidR="00A33D0E">
          <w:rPr>
            <w:noProof/>
            <w:webHidden/>
          </w:rPr>
          <w:t>19</w:t>
        </w:r>
        <w:r w:rsidR="00A33D0E">
          <w:rPr>
            <w:noProof/>
            <w:webHidden/>
          </w:rPr>
          <w:fldChar w:fldCharType="end"/>
        </w:r>
      </w:hyperlink>
    </w:p>
    <w:p w14:paraId="54BF5F4D" w14:textId="69C396BA"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3" w:history="1">
        <w:r w:rsidR="00A33D0E" w:rsidRPr="0027246D">
          <w:rPr>
            <w:rStyle w:val="ab"/>
            <w:rFonts w:ascii="Arial" w:eastAsia="微软雅黑" w:hAnsi="Arial" w:cs="Arial"/>
            <w:b/>
            <w:noProof/>
          </w:rPr>
          <w:t>5.1</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实验原理介绍</w:t>
        </w:r>
        <w:r w:rsidR="00A33D0E">
          <w:rPr>
            <w:noProof/>
            <w:webHidden/>
          </w:rPr>
          <w:tab/>
        </w:r>
        <w:r w:rsidR="00A33D0E">
          <w:rPr>
            <w:noProof/>
            <w:webHidden/>
          </w:rPr>
          <w:fldChar w:fldCharType="begin"/>
        </w:r>
        <w:r w:rsidR="00A33D0E">
          <w:rPr>
            <w:noProof/>
            <w:webHidden/>
          </w:rPr>
          <w:instrText xml:space="preserve"> PAGEREF _Toc38897773 \h </w:instrText>
        </w:r>
        <w:r w:rsidR="00A33D0E">
          <w:rPr>
            <w:noProof/>
            <w:webHidden/>
          </w:rPr>
        </w:r>
        <w:r w:rsidR="00A33D0E">
          <w:rPr>
            <w:noProof/>
            <w:webHidden/>
          </w:rPr>
          <w:fldChar w:fldCharType="separate"/>
        </w:r>
        <w:r w:rsidR="00A33D0E">
          <w:rPr>
            <w:noProof/>
            <w:webHidden/>
          </w:rPr>
          <w:t>19</w:t>
        </w:r>
        <w:r w:rsidR="00A33D0E">
          <w:rPr>
            <w:noProof/>
            <w:webHidden/>
          </w:rPr>
          <w:fldChar w:fldCharType="end"/>
        </w:r>
      </w:hyperlink>
    </w:p>
    <w:p w14:paraId="4CB800F6" w14:textId="13709B0C"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4" w:history="1">
        <w:r w:rsidR="00A33D0E" w:rsidRPr="0027246D">
          <w:rPr>
            <w:rStyle w:val="ab"/>
            <w:rFonts w:ascii="Arial" w:eastAsia="微软雅黑" w:hAnsi="Arial" w:cs="Arial"/>
            <w:b/>
            <w:noProof/>
          </w:rPr>
          <w:t>5.2</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质量控制（</w:t>
        </w:r>
        <w:r w:rsidR="00A33D0E" w:rsidRPr="0027246D">
          <w:rPr>
            <w:rStyle w:val="ab"/>
            <w:rFonts w:ascii="Arial" w:eastAsia="微软雅黑" w:hAnsi="Arial" w:cs="Arial"/>
            <w:b/>
            <w:noProof/>
          </w:rPr>
          <w:t>QC</w:t>
        </w:r>
        <w:r w:rsidR="00A33D0E" w:rsidRPr="0027246D">
          <w:rPr>
            <w:rStyle w:val="ab"/>
            <w:rFonts w:ascii="Arial" w:eastAsia="微软雅黑" w:hAnsi="Arial" w:cs="Arial"/>
            <w:b/>
            <w:noProof/>
          </w:rPr>
          <w:t>）</w:t>
        </w:r>
        <w:r w:rsidR="00A33D0E">
          <w:rPr>
            <w:noProof/>
            <w:webHidden/>
          </w:rPr>
          <w:tab/>
        </w:r>
        <w:r w:rsidR="00A33D0E">
          <w:rPr>
            <w:noProof/>
            <w:webHidden/>
          </w:rPr>
          <w:fldChar w:fldCharType="begin"/>
        </w:r>
        <w:r w:rsidR="00A33D0E">
          <w:rPr>
            <w:noProof/>
            <w:webHidden/>
          </w:rPr>
          <w:instrText xml:space="preserve"> PAGEREF _Toc38897774 \h </w:instrText>
        </w:r>
        <w:r w:rsidR="00A33D0E">
          <w:rPr>
            <w:noProof/>
            <w:webHidden/>
          </w:rPr>
        </w:r>
        <w:r w:rsidR="00A33D0E">
          <w:rPr>
            <w:noProof/>
            <w:webHidden/>
          </w:rPr>
          <w:fldChar w:fldCharType="separate"/>
        </w:r>
        <w:r w:rsidR="00A33D0E">
          <w:rPr>
            <w:noProof/>
            <w:webHidden/>
          </w:rPr>
          <w:t>21</w:t>
        </w:r>
        <w:r w:rsidR="00A33D0E">
          <w:rPr>
            <w:noProof/>
            <w:webHidden/>
          </w:rPr>
          <w:fldChar w:fldCharType="end"/>
        </w:r>
      </w:hyperlink>
    </w:p>
    <w:p w14:paraId="4A09BE19" w14:textId="34E57B3E"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5" w:history="1">
        <w:r w:rsidR="00A33D0E" w:rsidRPr="0027246D">
          <w:rPr>
            <w:rStyle w:val="ab"/>
            <w:rFonts w:ascii="Arial" w:eastAsia="微软雅黑" w:hAnsi="Arial" w:cs="Arial"/>
            <w:b/>
            <w:noProof/>
          </w:rPr>
          <w:t>5.3</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鉴定蛋白质和肽段特性描述</w:t>
        </w:r>
        <w:r w:rsidR="00A33D0E">
          <w:rPr>
            <w:noProof/>
            <w:webHidden/>
          </w:rPr>
          <w:tab/>
        </w:r>
        <w:r w:rsidR="00A33D0E">
          <w:rPr>
            <w:noProof/>
            <w:webHidden/>
          </w:rPr>
          <w:fldChar w:fldCharType="begin"/>
        </w:r>
        <w:r w:rsidR="00A33D0E">
          <w:rPr>
            <w:noProof/>
            <w:webHidden/>
          </w:rPr>
          <w:instrText xml:space="preserve"> PAGEREF _Toc38897775 \h </w:instrText>
        </w:r>
        <w:r w:rsidR="00A33D0E">
          <w:rPr>
            <w:noProof/>
            <w:webHidden/>
          </w:rPr>
        </w:r>
        <w:r w:rsidR="00A33D0E">
          <w:rPr>
            <w:noProof/>
            <w:webHidden/>
          </w:rPr>
          <w:fldChar w:fldCharType="separate"/>
        </w:r>
        <w:r w:rsidR="00A33D0E">
          <w:rPr>
            <w:noProof/>
            <w:webHidden/>
          </w:rPr>
          <w:t>22</w:t>
        </w:r>
        <w:r w:rsidR="00A33D0E">
          <w:rPr>
            <w:noProof/>
            <w:webHidden/>
          </w:rPr>
          <w:fldChar w:fldCharType="end"/>
        </w:r>
      </w:hyperlink>
    </w:p>
    <w:p w14:paraId="72CEB206" w14:textId="68C78938"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6" w:history="1">
        <w:r w:rsidR="00A33D0E" w:rsidRPr="0027246D">
          <w:rPr>
            <w:rStyle w:val="ab"/>
            <w:rFonts w:ascii="Arial" w:eastAsia="微软雅黑" w:hAnsi="Arial" w:cs="Arial"/>
            <w:b/>
            <w:noProof/>
          </w:rPr>
          <w:t>5.4</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质谱鉴定表格说明</w:t>
        </w:r>
        <w:r w:rsidR="00A33D0E">
          <w:rPr>
            <w:noProof/>
            <w:webHidden/>
          </w:rPr>
          <w:tab/>
        </w:r>
        <w:r w:rsidR="00A33D0E">
          <w:rPr>
            <w:noProof/>
            <w:webHidden/>
          </w:rPr>
          <w:fldChar w:fldCharType="begin"/>
        </w:r>
        <w:r w:rsidR="00A33D0E">
          <w:rPr>
            <w:noProof/>
            <w:webHidden/>
          </w:rPr>
          <w:instrText xml:space="preserve"> PAGEREF _Toc38897776 \h </w:instrText>
        </w:r>
        <w:r w:rsidR="00A33D0E">
          <w:rPr>
            <w:noProof/>
            <w:webHidden/>
          </w:rPr>
        </w:r>
        <w:r w:rsidR="00A33D0E">
          <w:rPr>
            <w:noProof/>
            <w:webHidden/>
          </w:rPr>
          <w:fldChar w:fldCharType="separate"/>
        </w:r>
        <w:r w:rsidR="00A33D0E">
          <w:rPr>
            <w:noProof/>
            <w:webHidden/>
          </w:rPr>
          <w:t>24</w:t>
        </w:r>
        <w:r w:rsidR="00A33D0E">
          <w:rPr>
            <w:noProof/>
            <w:webHidden/>
          </w:rPr>
          <w:fldChar w:fldCharType="end"/>
        </w:r>
      </w:hyperlink>
    </w:p>
    <w:p w14:paraId="7E90946D" w14:textId="0E129043" w:rsidR="00A33D0E" w:rsidRDefault="00214835">
      <w:pPr>
        <w:pStyle w:val="TOC2"/>
        <w:tabs>
          <w:tab w:val="left" w:pos="1050"/>
          <w:tab w:val="right" w:leader="dot" w:pos="9628"/>
        </w:tabs>
        <w:ind w:left="480"/>
        <w:rPr>
          <w:rFonts w:asciiTheme="minorHAnsi" w:eastAsiaTheme="minorEastAsia" w:hAnsiTheme="minorHAnsi" w:cstheme="minorBidi"/>
          <w:noProof/>
          <w:sz w:val="21"/>
          <w:szCs w:val="22"/>
        </w:rPr>
      </w:pPr>
      <w:hyperlink w:anchor="_Toc38897777" w:history="1">
        <w:r w:rsidR="00A33D0E" w:rsidRPr="0027246D">
          <w:rPr>
            <w:rStyle w:val="ab"/>
            <w:rFonts w:ascii="Arial" w:eastAsia="微软雅黑" w:hAnsi="Arial" w:cs="Arial"/>
            <w:b/>
            <w:noProof/>
          </w:rPr>
          <w:t>5.5</w:t>
        </w:r>
        <w:r w:rsidR="00A33D0E">
          <w:rPr>
            <w:rFonts w:asciiTheme="minorHAnsi" w:eastAsiaTheme="minorEastAsia" w:hAnsiTheme="minorHAnsi" w:cstheme="minorBidi"/>
            <w:noProof/>
            <w:sz w:val="21"/>
            <w:szCs w:val="22"/>
          </w:rPr>
          <w:tab/>
        </w:r>
        <w:r w:rsidR="00A33D0E" w:rsidRPr="0027246D">
          <w:rPr>
            <w:rStyle w:val="ab"/>
            <w:rFonts w:ascii="Arial" w:eastAsia="微软雅黑" w:hAnsi="Arial" w:cs="Arial"/>
            <w:b/>
            <w:noProof/>
          </w:rPr>
          <w:t>数据库介绍</w:t>
        </w:r>
        <w:r w:rsidR="00A33D0E">
          <w:rPr>
            <w:noProof/>
            <w:webHidden/>
          </w:rPr>
          <w:tab/>
        </w:r>
        <w:r w:rsidR="00A33D0E">
          <w:rPr>
            <w:noProof/>
            <w:webHidden/>
          </w:rPr>
          <w:fldChar w:fldCharType="begin"/>
        </w:r>
        <w:r w:rsidR="00A33D0E">
          <w:rPr>
            <w:noProof/>
            <w:webHidden/>
          </w:rPr>
          <w:instrText xml:space="preserve"> PAGEREF _Toc38897777 \h </w:instrText>
        </w:r>
        <w:r w:rsidR="00A33D0E">
          <w:rPr>
            <w:noProof/>
            <w:webHidden/>
          </w:rPr>
        </w:r>
        <w:r w:rsidR="00A33D0E">
          <w:rPr>
            <w:noProof/>
            <w:webHidden/>
          </w:rPr>
          <w:fldChar w:fldCharType="separate"/>
        </w:r>
        <w:r w:rsidR="00A33D0E">
          <w:rPr>
            <w:noProof/>
            <w:webHidden/>
          </w:rPr>
          <w:t>27</w:t>
        </w:r>
        <w:r w:rsidR="00A33D0E">
          <w:rPr>
            <w:noProof/>
            <w:webHidden/>
          </w:rPr>
          <w:fldChar w:fldCharType="end"/>
        </w:r>
      </w:hyperlink>
    </w:p>
    <w:p w14:paraId="0B9B0A5E" w14:textId="3A7CD43E"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78" w:history="1">
        <w:r w:rsidR="00A33D0E" w:rsidRPr="0027246D">
          <w:rPr>
            <w:rStyle w:val="ab"/>
            <w:noProof/>
          </w:rPr>
          <w:t>6.</w:t>
        </w:r>
        <w:r w:rsidR="00A33D0E">
          <w:rPr>
            <w:rFonts w:asciiTheme="minorHAnsi" w:eastAsiaTheme="minorEastAsia" w:hAnsiTheme="minorHAnsi" w:cstheme="minorBidi"/>
            <w:b w:val="0"/>
            <w:noProof/>
            <w:sz w:val="21"/>
            <w:szCs w:val="22"/>
          </w:rPr>
          <w:tab/>
        </w:r>
        <w:r w:rsidR="00A33D0E" w:rsidRPr="0027246D">
          <w:rPr>
            <w:rStyle w:val="ab"/>
            <w:noProof/>
          </w:rPr>
          <w:t>参考文献</w:t>
        </w:r>
        <w:r w:rsidR="00A33D0E" w:rsidRPr="0027246D">
          <w:rPr>
            <w:rStyle w:val="ab"/>
            <w:noProof/>
          </w:rPr>
          <w:t>References</w:t>
        </w:r>
        <w:r w:rsidR="00A33D0E">
          <w:rPr>
            <w:noProof/>
            <w:webHidden/>
          </w:rPr>
          <w:tab/>
        </w:r>
        <w:r w:rsidR="00A33D0E">
          <w:rPr>
            <w:noProof/>
            <w:webHidden/>
          </w:rPr>
          <w:fldChar w:fldCharType="begin"/>
        </w:r>
        <w:r w:rsidR="00A33D0E">
          <w:rPr>
            <w:noProof/>
            <w:webHidden/>
          </w:rPr>
          <w:instrText xml:space="preserve"> PAGEREF _Toc38897778 \h </w:instrText>
        </w:r>
        <w:r w:rsidR="00A33D0E">
          <w:rPr>
            <w:noProof/>
            <w:webHidden/>
          </w:rPr>
        </w:r>
        <w:r w:rsidR="00A33D0E">
          <w:rPr>
            <w:noProof/>
            <w:webHidden/>
          </w:rPr>
          <w:fldChar w:fldCharType="separate"/>
        </w:r>
        <w:r w:rsidR="00A33D0E">
          <w:rPr>
            <w:noProof/>
            <w:webHidden/>
          </w:rPr>
          <w:t>30</w:t>
        </w:r>
        <w:r w:rsidR="00A33D0E">
          <w:rPr>
            <w:noProof/>
            <w:webHidden/>
          </w:rPr>
          <w:fldChar w:fldCharType="end"/>
        </w:r>
      </w:hyperlink>
    </w:p>
    <w:p w14:paraId="55E979DC" w14:textId="26FDA0C7"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79" w:history="1">
        <w:r w:rsidR="00A33D0E" w:rsidRPr="0027246D">
          <w:rPr>
            <w:rStyle w:val="ab"/>
            <w:noProof/>
          </w:rPr>
          <w:t>7.</w:t>
        </w:r>
        <w:r w:rsidR="00A33D0E">
          <w:rPr>
            <w:rFonts w:asciiTheme="minorHAnsi" w:eastAsiaTheme="minorEastAsia" w:hAnsiTheme="minorHAnsi" w:cstheme="minorBidi"/>
            <w:b w:val="0"/>
            <w:noProof/>
            <w:sz w:val="21"/>
            <w:szCs w:val="22"/>
          </w:rPr>
          <w:tab/>
        </w:r>
        <w:r w:rsidR="00A33D0E" w:rsidRPr="0027246D">
          <w:rPr>
            <w:rStyle w:val="ab"/>
            <w:noProof/>
          </w:rPr>
          <w:t>生信数据分析云平台</w:t>
        </w:r>
        <w:r w:rsidR="00A33D0E" w:rsidRPr="0027246D">
          <w:rPr>
            <w:rStyle w:val="ab"/>
            <w:noProof/>
          </w:rPr>
          <w:t xml:space="preserve"> Data analysis platform</w:t>
        </w:r>
        <w:r w:rsidR="00A33D0E">
          <w:rPr>
            <w:noProof/>
            <w:webHidden/>
          </w:rPr>
          <w:tab/>
        </w:r>
        <w:r w:rsidR="00A33D0E">
          <w:rPr>
            <w:noProof/>
            <w:webHidden/>
          </w:rPr>
          <w:fldChar w:fldCharType="begin"/>
        </w:r>
        <w:r w:rsidR="00A33D0E">
          <w:rPr>
            <w:noProof/>
            <w:webHidden/>
          </w:rPr>
          <w:instrText xml:space="preserve"> PAGEREF _Toc38897779 \h </w:instrText>
        </w:r>
        <w:r w:rsidR="00A33D0E">
          <w:rPr>
            <w:noProof/>
            <w:webHidden/>
          </w:rPr>
        </w:r>
        <w:r w:rsidR="00A33D0E">
          <w:rPr>
            <w:noProof/>
            <w:webHidden/>
          </w:rPr>
          <w:fldChar w:fldCharType="separate"/>
        </w:r>
        <w:r w:rsidR="00A33D0E">
          <w:rPr>
            <w:noProof/>
            <w:webHidden/>
          </w:rPr>
          <w:t>31</w:t>
        </w:r>
        <w:r w:rsidR="00A33D0E">
          <w:rPr>
            <w:noProof/>
            <w:webHidden/>
          </w:rPr>
          <w:fldChar w:fldCharType="end"/>
        </w:r>
      </w:hyperlink>
    </w:p>
    <w:p w14:paraId="78F4D239" w14:textId="5C9DD805"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80" w:history="1">
        <w:r w:rsidR="00A33D0E" w:rsidRPr="0027246D">
          <w:rPr>
            <w:rStyle w:val="ab"/>
            <w:noProof/>
          </w:rPr>
          <w:t>8.</w:t>
        </w:r>
        <w:r w:rsidR="00A33D0E">
          <w:rPr>
            <w:rFonts w:asciiTheme="minorHAnsi" w:eastAsiaTheme="minorEastAsia" w:hAnsiTheme="minorHAnsi" w:cstheme="minorBidi"/>
            <w:b w:val="0"/>
            <w:noProof/>
            <w:sz w:val="21"/>
            <w:szCs w:val="22"/>
          </w:rPr>
          <w:tab/>
        </w:r>
        <w:r w:rsidR="00A33D0E" w:rsidRPr="0027246D">
          <w:rPr>
            <w:rStyle w:val="ab"/>
            <w:noProof/>
          </w:rPr>
          <w:t>拓展研究建议（供参考）</w:t>
        </w:r>
        <w:r w:rsidR="00A33D0E" w:rsidRPr="0027246D">
          <w:rPr>
            <w:rStyle w:val="ab"/>
            <w:noProof/>
          </w:rPr>
          <w:t>Research suggestions</w:t>
        </w:r>
        <w:r w:rsidR="00A33D0E">
          <w:rPr>
            <w:noProof/>
            <w:webHidden/>
          </w:rPr>
          <w:tab/>
        </w:r>
        <w:r w:rsidR="00A33D0E">
          <w:rPr>
            <w:noProof/>
            <w:webHidden/>
          </w:rPr>
          <w:fldChar w:fldCharType="begin"/>
        </w:r>
        <w:r w:rsidR="00A33D0E">
          <w:rPr>
            <w:noProof/>
            <w:webHidden/>
          </w:rPr>
          <w:instrText xml:space="preserve"> PAGEREF _Toc38897780 \h </w:instrText>
        </w:r>
        <w:r w:rsidR="00A33D0E">
          <w:rPr>
            <w:noProof/>
            <w:webHidden/>
          </w:rPr>
        </w:r>
        <w:r w:rsidR="00A33D0E">
          <w:rPr>
            <w:noProof/>
            <w:webHidden/>
          </w:rPr>
          <w:fldChar w:fldCharType="separate"/>
        </w:r>
        <w:r w:rsidR="00A33D0E">
          <w:rPr>
            <w:noProof/>
            <w:webHidden/>
          </w:rPr>
          <w:t>32</w:t>
        </w:r>
        <w:r w:rsidR="00A33D0E">
          <w:rPr>
            <w:noProof/>
            <w:webHidden/>
          </w:rPr>
          <w:fldChar w:fldCharType="end"/>
        </w:r>
      </w:hyperlink>
    </w:p>
    <w:p w14:paraId="6331C4B9" w14:textId="3B3DF41E"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81" w:history="1">
        <w:r w:rsidR="00A33D0E" w:rsidRPr="0027246D">
          <w:rPr>
            <w:rStyle w:val="ab"/>
            <w:noProof/>
          </w:rPr>
          <w:t>9.</w:t>
        </w:r>
        <w:r w:rsidR="00A33D0E">
          <w:rPr>
            <w:rFonts w:asciiTheme="minorHAnsi" w:eastAsiaTheme="minorEastAsia" w:hAnsiTheme="minorHAnsi" w:cstheme="minorBidi"/>
            <w:b w:val="0"/>
            <w:noProof/>
            <w:sz w:val="21"/>
            <w:szCs w:val="22"/>
          </w:rPr>
          <w:tab/>
        </w:r>
        <w:r w:rsidR="00A33D0E" w:rsidRPr="0027246D">
          <w:rPr>
            <w:rStyle w:val="ab"/>
            <w:noProof/>
          </w:rPr>
          <w:t>组学期刊投稿指南（供参考）</w:t>
        </w:r>
        <w:r w:rsidR="00A33D0E" w:rsidRPr="0027246D">
          <w:rPr>
            <w:rStyle w:val="ab"/>
            <w:noProof/>
          </w:rPr>
          <w:t>Publication recommendation</w:t>
        </w:r>
        <w:r w:rsidR="00A33D0E">
          <w:rPr>
            <w:noProof/>
            <w:webHidden/>
          </w:rPr>
          <w:tab/>
        </w:r>
        <w:r w:rsidR="00A33D0E">
          <w:rPr>
            <w:noProof/>
            <w:webHidden/>
          </w:rPr>
          <w:fldChar w:fldCharType="begin"/>
        </w:r>
        <w:r w:rsidR="00A33D0E">
          <w:rPr>
            <w:noProof/>
            <w:webHidden/>
          </w:rPr>
          <w:instrText xml:space="preserve"> PAGEREF _Toc38897781 \h </w:instrText>
        </w:r>
        <w:r w:rsidR="00A33D0E">
          <w:rPr>
            <w:noProof/>
            <w:webHidden/>
          </w:rPr>
        </w:r>
        <w:r w:rsidR="00A33D0E">
          <w:rPr>
            <w:noProof/>
            <w:webHidden/>
          </w:rPr>
          <w:fldChar w:fldCharType="separate"/>
        </w:r>
        <w:r w:rsidR="00A33D0E">
          <w:rPr>
            <w:noProof/>
            <w:webHidden/>
          </w:rPr>
          <w:t>33</w:t>
        </w:r>
        <w:r w:rsidR="00A33D0E">
          <w:rPr>
            <w:noProof/>
            <w:webHidden/>
          </w:rPr>
          <w:fldChar w:fldCharType="end"/>
        </w:r>
      </w:hyperlink>
    </w:p>
    <w:p w14:paraId="0754DC54" w14:textId="31D277A9" w:rsidR="00A33D0E" w:rsidRDefault="00214835">
      <w:pPr>
        <w:pStyle w:val="TOC1"/>
        <w:tabs>
          <w:tab w:val="left" w:pos="630"/>
          <w:tab w:val="right" w:leader="dot" w:pos="9628"/>
        </w:tabs>
        <w:rPr>
          <w:rFonts w:asciiTheme="minorHAnsi" w:eastAsiaTheme="minorEastAsia" w:hAnsiTheme="minorHAnsi" w:cstheme="minorBidi"/>
          <w:b w:val="0"/>
          <w:noProof/>
          <w:sz w:val="21"/>
          <w:szCs w:val="22"/>
        </w:rPr>
      </w:pPr>
      <w:hyperlink w:anchor="_Toc38897782" w:history="1">
        <w:r w:rsidR="00A33D0E" w:rsidRPr="0027246D">
          <w:rPr>
            <w:rStyle w:val="ab"/>
            <w:noProof/>
          </w:rPr>
          <w:t>10.</w:t>
        </w:r>
        <w:r w:rsidR="00A33D0E">
          <w:rPr>
            <w:rFonts w:asciiTheme="minorHAnsi" w:eastAsiaTheme="minorEastAsia" w:hAnsiTheme="minorHAnsi" w:cstheme="minorBidi"/>
            <w:b w:val="0"/>
            <w:noProof/>
            <w:sz w:val="21"/>
            <w:szCs w:val="22"/>
          </w:rPr>
          <w:tab/>
        </w:r>
        <w:r w:rsidR="00A33D0E" w:rsidRPr="0027246D">
          <w:rPr>
            <w:rStyle w:val="ab"/>
            <w:noProof/>
          </w:rPr>
          <w:t>部分合作发表文章</w:t>
        </w:r>
        <w:r w:rsidR="00A33D0E" w:rsidRPr="0027246D">
          <w:rPr>
            <w:rStyle w:val="ab"/>
            <w:noProof/>
          </w:rPr>
          <w:t>Cooperative Projects Papers</w:t>
        </w:r>
        <w:r w:rsidR="00A33D0E">
          <w:rPr>
            <w:noProof/>
            <w:webHidden/>
          </w:rPr>
          <w:tab/>
        </w:r>
        <w:r w:rsidR="00A33D0E">
          <w:rPr>
            <w:noProof/>
            <w:webHidden/>
          </w:rPr>
          <w:fldChar w:fldCharType="begin"/>
        </w:r>
        <w:r w:rsidR="00A33D0E">
          <w:rPr>
            <w:noProof/>
            <w:webHidden/>
          </w:rPr>
          <w:instrText xml:space="preserve"> PAGEREF _Toc38897782 \h </w:instrText>
        </w:r>
        <w:r w:rsidR="00A33D0E">
          <w:rPr>
            <w:noProof/>
            <w:webHidden/>
          </w:rPr>
        </w:r>
        <w:r w:rsidR="00A33D0E">
          <w:rPr>
            <w:noProof/>
            <w:webHidden/>
          </w:rPr>
          <w:fldChar w:fldCharType="separate"/>
        </w:r>
        <w:r w:rsidR="00A33D0E">
          <w:rPr>
            <w:noProof/>
            <w:webHidden/>
          </w:rPr>
          <w:t>35</w:t>
        </w:r>
        <w:r w:rsidR="00A33D0E">
          <w:rPr>
            <w:noProof/>
            <w:webHidden/>
          </w:rPr>
          <w:fldChar w:fldCharType="end"/>
        </w:r>
      </w:hyperlink>
    </w:p>
    <w:p w14:paraId="7C141C36" w14:textId="5D95444D"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2A8B3D27" w14:textId="77777777" w:rsidR="00D06BBB" w:rsidRPr="007210F6" w:rsidRDefault="00E7088A" w:rsidP="007210F6">
      <w:pPr>
        <w:pStyle w:val="1"/>
      </w:pPr>
      <w:bookmarkStart w:id="0" w:name="_Toc38897763"/>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3AB5CC9F" w14:textId="77777777" w:rsidR="002613F1" w:rsidRPr="00402F5B" w:rsidRDefault="00033C4A" w:rsidP="002613F1">
      <w:pPr>
        <w:pStyle w:val="12"/>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r w:rsidR="00B01D0A">
        <w:rPr>
          <w:rFonts w:ascii="Arial" w:eastAsia="微软雅黑" w:hAnsi="Arial" w:cs="Arial"/>
          <w:szCs w:val="21"/>
          <w:u w:val="single"/>
        </w:rPr>
        <w:t>TMT</w:t>
      </w:r>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6B77C63A" w14:textId="77777777" w:rsidR="00311D47" w:rsidRPr="00320B9E" w:rsidRDefault="00311D47" w:rsidP="000B4D34">
      <w:pPr>
        <w:pStyle w:val="12"/>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03DEBC9" w14:textId="77777777" w:rsidTr="00E42F05">
        <w:trPr>
          <w:trHeight w:val="270"/>
        </w:trPr>
        <w:tc>
          <w:tcPr>
            <w:tcW w:w="9214" w:type="dxa"/>
            <w:gridSpan w:val="2"/>
            <w:shd w:val="clear" w:color="auto" w:fill="F2F2F2"/>
            <w:noWrap/>
            <w:vAlign w:val="center"/>
            <w:hideMark/>
          </w:tcPr>
          <w:p w14:paraId="6CFC906F"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2B93A7E1" w14:textId="77777777" w:rsidTr="00ED28BE">
        <w:trPr>
          <w:trHeight w:val="270"/>
        </w:trPr>
        <w:tc>
          <w:tcPr>
            <w:tcW w:w="4607" w:type="dxa"/>
            <w:shd w:val="clear" w:color="auto" w:fill="auto"/>
            <w:noWrap/>
            <w:vAlign w:val="center"/>
          </w:tcPr>
          <w:p w14:paraId="528B426E"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43804995"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4E2B1C6F" w14:textId="77777777" w:rsidTr="00ED28BE">
        <w:trPr>
          <w:trHeight w:val="270"/>
        </w:trPr>
        <w:tc>
          <w:tcPr>
            <w:tcW w:w="4607" w:type="dxa"/>
            <w:shd w:val="clear" w:color="auto" w:fill="auto"/>
            <w:noWrap/>
            <w:vAlign w:val="center"/>
          </w:tcPr>
          <w:p w14:paraId="5A9C38E8" w14:textId="55B41E50"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363FF1C6" w14:textId="487F462E" w:rsidR="00EC6D60" w:rsidRPr="001E46F0" w:rsidRDefault="00EC6D60" w:rsidP="00ED28BE">
            <w:pPr>
              <w:widowControl/>
              <w:jc w:val="center"/>
              <w:rPr>
                <w:rFonts w:ascii="Arial" w:eastAsia="微软雅黑" w:hAnsi="Arial" w:cs="Arial"/>
                <w:b/>
                <w:bCs/>
                <w:color w:val="000000"/>
                <w:kern w:val="0"/>
                <w:sz w:val="18"/>
                <w:szCs w:val="18"/>
              </w:rPr>
            </w:pPr>
          </w:p>
        </w:tc>
      </w:tr>
    </w:tbl>
    <w:p w14:paraId="66EEB08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6181EB9A" w14:textId="77777777" w:rsidTr="00E42F05">
        <w:trPr>
          <w:trHeight w:val="285"/>
        </w:trPr>
        <w:tc>
          <w:tcPr>
            <w:tcW w:w="9214" w:type="dxa"/>
            <w:gridSpan w:val="2"/>
            <w:shd w:val="clear" w:color="auto" w:fill="F2F2F2"/>
            <w:noWrap/>
            <w:vAlign w:val="center"/>
            <w:hideMark/>
          </w:tcPr>
          <w:p w14:paraId="6DF81671"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7D5C2B4C" w14:textId="77777777" w:rsidTr="00FE1043">
        <w:trPr>
          <w:trHeight w:val="305"/>
        </w:trPr>
        <w:tc>
          <w:tcPr>
            <w:tcW w:w="2268" w:type="dxa"/>
            <w:shd w:val="clear" w:color="auto" w:fill="auto"/>
            <w:noWrap/>
            <w:vAlign w:val="center"/>
          </w:tcPr>
          <w:p w14:paraId="50386B34" w14:textId="1B4C297F"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1F759830" w14:textId="0D79F8D8" w:rsidR="00311D47" w:rsidRPr="00252F4B" w:rsidRDefault="00311D47" w:rsidP="00311D47">
            <w:pPr>
              <w:widowControl/>
              <w:jc w:val="center"/>
              <w:rPr>
                <w:rFonts w:ascii="宋体" w:hAnsi="宋体" w:cs="宋体"/>
                <w:b/>
                <w:color w:val="000000"/>
                <w:kern w:val="0"/>
                <w:sz w:val="22"/>
                <w:szCs w:val="22"/>
              </w:rPr>
            </w:pPr>
          </w:p>
        </w:tc>
      </w:tr>
    </w:tbl>
    <w:p w14:paraId="5AF8F9B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061081F4"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1C911CF4"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3D242329"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5621CA"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7D5B2C67"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2DC36C72"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662994C8"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E65BC41"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0FF3D3B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180E05F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6D07E9E9"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63A5824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5F84010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385076F6" w14:textId="77777777" w:rsidTr="00FE1043">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643DB1EB" w14:textId="76E6035B"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DDF687A" w14:textId="256D8DCF"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6EB7DD92" w14:textId="0E852873"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1EBC0E4C" w14:textId="0665E815"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2F7D2E96" w14:textId="570C1A9D"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7070F413" w14:textId="3E72D96E" w:rsidR="00920E94" w:rsidRPr="00F0065D" w:rsidRDefault="00920E94" w:rsidP="00920E94">
            <w:pPr>
              <w:widowControl/>
              <w:jc w:val="center"/>
              <w:rPr>
                <w:rFonts w:ascii="Arial" w:hAnsi="Arial" w:cs="Arial"/>
                <w:b/>
                <w:bCs/>
                <w:color w:val="000000"/>
                <w:kern w:val="0"/>
                <w:sz w:val="18"/>
                <w:szCs w:val="18"/>
              </w:rPr>
            </w:pPr>
          </w:p>
        </w:tc>
      </w:tr>
    </w:tbl>
    <w:p w14:paraId="01F0912A"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12927E66" w14:textId="77777777" w:rsidTr="00E42F05">
        <w:trPr>
          <w:trHeight w:val="250"/>
        </w:trPr>
        <w:tc>
          <w:tcPr>
            <w:tcW w:w="9240" w:type="dxa"/>
            <w:gridSpan w:val="4"/>
            <w:shd w:val="clear" w:color="auto" w:fill="F2F2F2"/>
            <w:noWrap/>
            <w:vAlign w:val="center"/>
            <w:hideMark/>
          </w:tcPr>
          <w:p w14:paraId="04FDAAEA"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20C5714E" w14:textId="77777777" w:rsidTr="00FE1043">
        <w:trPr>
          <w:trHeight w:val="305"/>
        </w:trPr>
        <w:tc>
          <w:tcPr>
            <w:tcW w:w="3440" w:type="dxa"/>
            <w:shd w:val="clear" w:color="auto" w:fill="auto"/>
            <w:noWrap/>
            <w:vAlign w:val="center"/>
          </w:tcPr>
          <w:p w14:paraId="1907B9AF"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586B205D" w14:textId="223814AF" w:rsidR="00920E94" w:rsidRPr="00E65E3C" w:rsidRDefault="00920E94" w:rsidP="00342124">
            <w:pPr>
              <w:widowControl/>
              <w:jc w:val="center"/>
              <w:rPr>
                <w:rFonts w:ascii="Arial" w:hAnsi="Arial" w:cs="Arial"/>
                <w:bCs/>
                <w:color w:val="000000"/>
                <w:kern w:val="0"/>
                <w:sz w:val="18"/>
                <w:szCs w:val="18"/>
              </w:rPr>
            </w:pPr>
            <w:r w:rsidRPr="00E65E3C">
              <w:rPr>
                <w:rFonts w:ascii="Arial" w:eastAsia="微软雅黑" w:hAnsi="Arial" w:cs="Arial"/>
                <w:bCs/>
                <w:color w:val="000000"/>
                <w:kern w:val="0"/>
                <w:sz w:val="18"/>
                <w:szCs w:val="18"/>
              </w:rPr>
              <w:t>Fold change&gt;</w:t>
            </w:r>
            <w:r w:rsidR="00FC7EB8">
              <w:rPr>
                <w:rFonts w:ascii="Arial" w:eastAsia="微软雅黑" w:hAnsi="Arial" w:cs="Arial"/>
                <w:bCs/>
                <w:color w:val="000000"/>
                <w:kern w:val="0"/>
                <w:sz w:val="18"/>
                <w:szCs w:val="18"/>
              </w:rPr>
              <w:t>upRatio</w:t>
            </w:r>
            <w:r w:rsidRPr="00E65E3C">
              <w:rPr>
                <w:rFonts w:ascii="Arial" w:eastAsia="微软雅黑" w:hAnsi="Arial" w:cs="Arial"/>
                <w:bCs/>
                <w:color w:val="000000"/>
                <w:kern w:val="0"/>
                <w:sz w:val="18"/>
                <w:szCs w:val="18"/>
              </w:rPr>
              <w:t xml:space="preserve"> and P value&lt;0.05</w:t>
            </w:r>
          </w:p>
        </w:tc>
      </w:tr>
      <w:tr w:rsidR="00920E94" w:rsidRPr="00E42F05" w14:paraId="1E583391" w14:textId="77777777" w:rsidTr="00FE1043">
        <w:trPr>
          <w:trHeight w:val="326"/>
        </w:trPr>
        <w:tc>
          <w:tcPr>
            <w:tcW w:w="3440" w:type="dxa"/>
            <w:vMerge w:val="restart"/>
            <w:shd w:val="clear" w:color="auto" w:fill="auto"/>
            <w:noWrap/>
            <w:vAlign w:val="center"/>
            <w:hideMark/>
          </w:tcPr>
          <w:p w14:paraId="51989381"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655F915B"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48A82740" w14:textId="77777777" w:rsidTr="00FE1043">
        <w:trPr>
          <w:trHeight w:val="326"/>
        </w:trPr>
        <w:tc>
          <w:tcPr>
            <w:tcW w:w="3440" w:type="dxa"/>
            <w:vMerge/>
            <w:vAlign w:val="center"/>
            <w:hideMark/>
          </w:tcPr>
          <w:p w14:paraId="38BEFD8B"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12119C5C" w14:textId="77777777" w:rsidR="00920E94" w:rsidRPr="00342124" w:rsidRDefault="00920E94" w:rsidP="00342124">
            <w:pPr>
              <w:widowControl/>
              <w:jc w:val="left"/>
              <w:rPr>
                <w:rFonts w:ascii="Arial" w:hAnsi="Arial" w:cs="Arial"/>
                <w:b/>
                <w:bCs/>
                <w:color w:val="000000"/>
                <w:kern w:val="0"/>
                <w:sz w:val="18"/>
                <w:szCs w:val="18"/>
              </w:rPr>
            </w:pPr>
          </w:p>
        </w:tc>
      </w:tr>
      <w:tr w:rsidR="0033361C" w:rsidRPr="00E42F05" w14:paraId="06E363E3" w14:textId="77777777" w:rsidTr="0033361C">
        <w:trPr>
          <w:trHeight w:val="238"/>
        </w:trPr>
        <w:tc>
          <w:tcPr>
            <w:tcW w:w="3440" w:type="dxa"/>
            <w:vMerge/>
            <w:vAlign w:val="center"/>
            <w:hideMark/>
          </w:tcPr>
          <w:p w14:paraId="75F69412" w14:textId="77777777" w:rsidR="0033361C" w:rsidRPr="00342124" w:rsidRDefault="0033361C" w:rsidP="0033361C">
            <w:pPr>
              <w:widowControl/>
              <w:jc w:val="left"/>
              <w:rPr>
                <w:rFonts w:ascii="Arial" w:hAnsi="Arial" w:cs="Arial"/>
                <w:b/>
                <w:bCs/>
                <w:color w:val="000000"/>
                <w:kern w:val="0"/>
                <w:sz w:val="18"/>
                <w:szCs w:val="18"/>
              </w:rPr>
            </w:pPr>
          </w:p>
        </w:tc>
        <w:tc>
          <w:tcPr>
            <w:tcW w:w="2230" w:type="dxa"/>
            <w:shd w:val="clear" w:color="auto" w:fill="FBE4D5" w:themeFill="accent2" w:themeFillTint="33"/>
            <w:noWrap/>
            <w:vAlign w:val="center"/>
            <w:hideMark/>
          </w:tcPr>
          <w:p w14:paraId="0F9B5DDE" w14:textId="5294BD56" w:rsidR="0033361C" w:rsidRPr="00342124" w:rsidRDefault="0033361C" w:rsidP="0033361C">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Upregulated</w:t>
            </w:r>
          </w:p>
        </w:tc>
        <w:tc>
          <w:tcPr>
            <w:tcW w:w="1862" w:type="dxa"/>
            <w:shd w:val="clear" w:color="auto" w:fill="D9E2F3" w:themeFill="accent1" w:themeFillTint="33"/>
            <w:noWrap/>
            <w:vAlign w:val="center"/>
            <w:hideMark/>
          </w:tcPr>
          <w:p w14:paraId="566CD3B5" w14:textId="70589352" w:rsidR="0033361C" w:rsidRPr="00342124" w:rsidRDefault="0033361C" w:rsidP="0033361C">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Downregulated</w:t>
            </w:r>
          </w:p>
        </w:tc>
        <w:tc>
          <w:tcPr>
            <w:tcW w:w="1708" w:type="dxa"/>
            <w:shd w:val="clear" w:color="000000" w:fill="F8CBAD"/>
            <w:noWrap/>
            <w:vAlign w:val="center"/>
            <w:hideMark/>
          </w:tcPr>
          <w:p w14:paraId="28029A3A" w14:textId="77777777" w:rsidR="0033361C" w:rsidRPr="00342124" w:rsidRDefault="0033361C" w:rsidP="0033361C">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67A469F5" w14:textId="77777777" w:rsidTr="00FE1043">
        <w:trPr>
          <w:trHeight w:val="238"/>
        </w:trPr>
        <w:tc>
          <w:tcPr>
            <w:tcW w:w="3440" w:type="dxa"/>
            <w:shd w:val="clear" w:color="auto" w:fill="auto"/>
            <w:noWrap/>
            <w:vAlign w:val="center"/>
          </w:tcPr>
          <w:p w14:paraId="5C7BB383" w14:textId="228CC273"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10A27D56" w14:textId="4A14FF23"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44AF106D" w14:textId="12B8795F"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0B160AAE" w14:textId="13A742C0" w:rsidR="00920E94" w:rsidRPr="00342124" w:rsidRDefault="00920E94" w:rsidP="00342124">
            <w:pPr>
              <w:widowControl/>
              <w:jc w:val="center"/>
              <w:rPr>
                <w:rFonts w:ascii="Arial" w:hAnsi="Arial" w:cs="Arial"/>
                <w:b/>
                <w:bCs/>
                <w:color w:val="000000"/>
                <w:kern w:val="0"/>
                <w:sz w:val="18"/>
                <w:szCs w:val="18"/>
              </w:rPr>
            </w:pPr>
          </w:p>
        </w:tc>
      </w:tr>
    </w:tbl>
    <w:p w14:paraId="479E581B"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BAC0553" w14:textId="77777777" w:rsidTr="00E42F05">
        <w:trPr>
          <w:trHeight w:val="285"/>
        </w:trPr>
        <w:tc>
          <w:tcPr>
            <w:tcW w:w="9209" w:type="dxa"/>
            <w:gridSpan w:val="2"/>
            <w:shd w:val="clear" w:color="auto" w:fill="F2F2F2"/>
            <w:noWrap/>
            <w:vAlign w:val="center"/>
            <w:hideMark/>
          </w:tcPr>
          <w:p w14:paraId="20A6D7A8"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139BFB3" w14:textId="77777777" w:rsidTr="00342124">
        <w:trPr>
          <w:trHeight w:val="270"/>
        </w:trPr>
        <w:tc>
          <w:tcPr>
            <w:tcW w:w="2253" w:type="dxa"/>
            <w:shd w:val="clear" w:color="auto" w:fill="auto"/>
            <w:noWrap/>
            <w:vAlign w:val="center"/>
            <w:hideMark/>
          </w:tcPr>
          <w:p w14:paraId="51550AF5"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6922F9F"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7A264BEA" w14:textId="77777777" w:rsidTr="00FE1043">
        <w:trPr>
          <w:trHeight w:val="270"/>
        </w:trPr>
        <w:tc>
          <w:tcPr>
            <w:tcW w:w="2253" w:type="dxa"/>
            <w:vMerge w:val="restart"/>
            <w:shd w:val="clear" w:color="auto" w:fill="auto"/>
            <w:noWrap/>
            <w:vAlign w:val="center"/>
          </w:tcPr>
          <w:p w14:paraId="4F7C272B" w14:textId="0BBE68DD"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68F7813F" w14:textId="5C8F97C6" w:rsidR="00311D47" w:rsidRPr="00C04FDB" w:rsidRDefault="00311D47" w:rsidP="00FE1043">
            <w:pPr>
              <w:widowControl/>
              <w:jc w:val="center"/>
              <w:rPr>
                <w:rFonts w:ascii="Calibri" w:hAnsi="Calibri" w:cs="宋体"/>
                <w:color w:val="000000"/>
                <w:kern w:val="0"/>
                <w:sz w:val="20"/>
              </w:rPr>
            </w:pPr>
          </w:p>
        </w:tc>
      </w:tr>
      <w:tr w:rsidR="00311D47" w:rsidRPr="00E42F05" w14:paraId="3741840A" w14:textId="77777777" w:rsidTr="00FE1043">
        <w:trPr>
          <w:trHeight w:val="270"/>
        </w:trPr>
        <w:tc>
          <w:tcPr>
            <w:tcW w:w="2253" w:type="dxa"/>
            <w:vMerge/>
            <w:vAlign w:val="center"/>
          </w:tcPr>
          <w:p w14:paraId="2A3B3DC8"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DBDD92E" w14:textId="22C9A946" w:rsidR="00311D47" w:rsidRPr="00C04FDB" w:rsidRDefault="00311D47" w:rsidP="00FE1043">
            <w:pPr>
              <w:widowControl/>
              <w:jc w:val="center"/>
              <w:rPr>
                <w:rFonts w:ascii="Calibri" w:hAnsi="Calibri" w:cs="宋体"/>
                <w:color w:val="000000"/>
                <w:kern w:val="0"/>
                <w:sz w:val="20"/>
              </w:rPr>
            </w:pPr>
          </w:p>
        </w:tc>
      </w:tr>
      <w:tr w:rsidR="00311D47" w:rsidRPr="00E42F05" w14:paraId="343D6B62" w14:textId="77777777" w:rsidTr="00FE1043">
        <w:trPr>
          <w:trHeight w:val="270"/>
        </w:trPr>
        <w:tc>
          <w:tcPr>
            <w:tcW w:w="2253" w:type="dxa"/>
            <w:vMerge/>
            <w:vAlign w:val="center"/>
          </w:tcPr>
          <w:p w14:paraId="677354AA"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E83E037" w14:textId="2D6FA4BE" w:rsidR="00311D47" w:rsidRPr="00C04FDB" w:rsidRDefault="00311D47" w:rsidP="00FE1043">
            <w:pPr>
              <w:widowControl/>
              <w:jc w:val="center"/>
              <w:rPr>
                <w:rFonts w:ascii="Calibri" w:hAnsi="Calibri" w:cs="宋体"/>
                <w:color w:val="000000"/>
                <w:kern w:val="0"/>
                <w:sz w:val="20"/>
              </w:rPr>
            </w:pPr>
          </w:p>
        </w:tc>
      </w:tr>
      <w:tr w:rsidR="00311D47" w:rsidRPr="00E42F05" w14:paraId="5796A10B" w14:textId="77777777" w:rsidTr="00FE1043">
        <w:trPr>
          <w:trHeight w:val="270"/>
        </w:trPr>
        <w:tc>
          <w:tcPr>
            <w:tcW w:w="2253" w:type="dxa"/>
            <w:vMerge/>
            <w:vAlign w:val="center"/>
          </w:tcPr>
          <w:p w14:paraId="334D5A6E"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399300E8" w14:textId="2F0FDD59" w:rsidR="00311D47" w:rsidRPr="00C04FDB" w:rsidRDefault="00311D47" w:rsidP="00FE1043">
            <w:pPr>
              <w:widowControl/>
              <w:jc w:val="center"/>
              <w:rPr>
                <w:rFonts w:ascii="Calibri" w:hAnsi="Calibri" w:cs="宋体"/>
                <w:color w:val="000000"/>
                <w:kern w:val="0"/>
                <w:sz w:val="20"/>
              </w:rPr>
            </w:pPr>
          </w:p>
        </w:tc>
      </w:tr>
      <w:tr w:rsidR="00311D47" w:rsidRPr="00E42F05" w14:paraId="7FD3C21C" w14:textId="77777777" w:rsidTr="00FE1043">
        <w:trPr>
          <w:trHeight w:val="270"/>
        </w:trPr>
        <w:tc>
          <w:tcPr>
            <w:tcW w:w="2253" w:type="dxa"/>
            <w:vMerge/>
            <w:vAlign w:val="center"/>
          </w:tcPr>
          <w:p w14:paraId="48ACF7E4"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EAEB7F3" w14:textId="0EAB6E62" w:rsidR="00311D47" w:rsidRPr="00C04FDB" w:rsidRDefault="00311D47" w:rsidP="00FE1043">
            <w:pPr>
              <w:widowControl/>
              <w:jc w:val="center"/>
              <w:rPr>
                <w:rFonts w:ascii="Calibri" w:hAnsi="Calibri" w:cs="宋体"/>
                <w:color w:val="000000"/>
                <w:kern w:val="0"/>
                <w:sz w:val="20"/>
              </w:rPr>
            </w:pPr>
          </w:p>
        </w:tc>
      </w:tr>
      <w:tr w:rsidR="00311D47" w:rsidRPr="00E42F05" w14:paraId="344BAF1D" w14:textId="77777777" w:rsidTr="00342124">
        <w:trPr>
          <w:trHeight w:val="270"/>
        </w:trPr>
        <w:tc>
          <w:tcPr>
            <w:tcW w:w="2253" w:type="dxa"/>
            <w:shd w:val="clear" w:color="auto" w:fill="auto"/>
            <w:noWrap/>
            <w:vAlign w:val="center"/>
            <w:hideMark/>
          </w:tcPr>
          <w:p w14:paraId="79CAAE65" w14:textId="77777777"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F914D34" w14:textId="4E202801" w:rsidR="00311D47" w:rsidRPr="00C04FDB" w:rsidRDefault="00311D47" w:rsidP="00FE1043">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F718130" w14:textId="77777777" w:rsidTr="00FE1043">
        <w:trPr>
          <w:trHeight w:val="270"/>
        </w:trPr>
        <w:tc>
          <w:tcPr>
            <w:tcW w:w="2253" w:type="dxa"/>
            <w:vMerge w:val="restart"/>
            <w:shd w:val="clear" w:color="auto" w:fill="auto"/>
            <w:noWrap/>
            <w:vAlign w:val="center"/>
          </w:tcPr>
          <w:p w14:paraId="5689C2AD" w14:textId="2A6F4233"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DFE4A33" w14:textId="4556B51F" w:rsidR="00311D47" w:rsidRPr="00C04FDB" w:rsidRDefault="00311D47" w:rsidP="00FE1043">
            <w:pPr>
              <w:widowControl/>
              <w:jc w:val="center"/>
              <w:rPr>
                <w:rFonts w:ascii="Calibri" w:hAnsi="Calibri" w:cs="宋体"/>
                <w:color w:val="000000"/>
                <w:kern w:val="0"/>
                <w:sz w:val="20"/>
              </w:rPr>
            </w:pPr>
          </w:p>
        </w:tc>
      </w:tr>
      <w:tr w:rsidR="00311D47" w:rsidRPr="00E42F05" w14:paraId="6EFF3023" w14:textId="77777777" w:rsidTr="00FE1043">
        <w:trPr>
          <w:trHeight w:val="270"/>
        </w:trPr>
        <w:tc>
          <w:tcPr>
            <w:tcW w:w="2253" w:type="dxa"/>
            <w:vMerge/>
            <w:vAlign w:val="center"/>
          </w:tcPr>
          <w:p w14:paraId="6075CF40"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229CA8A9" w14:textId="094B7380" w:rsidR="00311D47" w:rsidRPr="00C04FDB" w:rsidRDefault="00311D47" w:rsidP="00FE1043">
            <w:pPr>
              <w:widowControl/>
              <w:jc w:val="center"/>
              <w:rPr>
                <w:rFonts w:ascii="Calibri" w:hAnsi="Calibri" w:cs="宋体"/>
                <w:color w:val="000000"/>
                <w:kern w:val="0"/>
                <w:sz w:val="20"/>
              </w:rPr>
            </w:pPr>
          </w:p>
        </w:tc>
      </w:tr>
      <w:tr w:rsidR="00311D47" w:rsidRPr="00E42F05" w14:paraId="32F497BA" w14:textId="77777777" w:rsidTr="00FE1043">
        <w:trPr>
          <w:trHeight w:val="270"/>
        </w:trPr>
        <w:tc>
          <w:tcPr>
            <w:tcW w:w="2253" w:type="dxa"/>
            <w:vMerge/>
            <w:vAlign w:val="center"/>
          </w:tcPr>
          <w:p w14:paraId="4EE69943"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7F928490" w14:textId="2E9AA83A" w:rsidR="00311D47" w:rsidRPr="00C04FDB" w:rsidRDefault="00311D47" w:rsidP="00FE1043">
            <w:pPr>
              <w:widowControl/>
              <w:jc w:val="center"/>
              <w:rPr>
                <w:rFonts w:ascii="Calibri" w:hAnsi="Calibri" w:cs="宋体"/>
                <w:color w:val="000000"/>
                <w:kern w:val="0"/>
                <w:sz w:val="20"/>
              </w:rPr>
            </w:pPr>
          </w:p>
        </w:tc>
      </w:tr>
      <w:tr w:rsidR="00311D47" w:rsidRPr="00E42F05" w14:paraId="0E777346" w14:textId="77777777" w:rsidTr="00FE1043">
        <w:trPr>
          <w:trHeight w:val="270"/>
        </w:trPr>
        <w:tc>
          <w:tcPr>
            <w:tcW w:w="2253" w:type="dxa"/>
            <w:vMerge/>
            <w:vAlign w:val="center"/>
          </w:tcPr>
          <w:p w14:paraId="6C6D87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bottom"/>
          </w:tcPr>
          <w:p w14:paraId="40F4E810" w14:textId="7E3491C8" w:rsidR="00311D47" w:rsidRPr="00C04FDB" w:rsidRDefault="00311D47" w:rsidP="00FE1043">
            <w:pPr>
              <w:widowControl/>
              <w:jc w:val="center"/>
              <w:rPr>
                <w:rFonts w:ascii="Calibri" w:hAnsi="Calibri" w:cs="宋体"/>
                <w:color w:val="000000"/>
                <w:kern w:val="0"/>
                <w:sz w:val="20"/>
              </w:rPr>
            </w:pPr>
          </w:p>
        </w:tc>
      </w:tr>
      <w:tr w:rsidR="00311D47" w:rsidRPr="00E42F05" w14:paraId="220D22B6" w14:textId="77777777" w:rsidTr="00FE1043">
        <w:trPr>
          <w:trHeight w:val="285"/>
        </w:trPr>
        <w:tc>
          <w:tcPr>
            <w:tcW w:w="2253" w:type="dxa"/>
            <w:vMerge/>
            <w:vAlign w:val="center"/>
          </w:tcPr>
          <w:p w14:paraId="178E0685" w14:textId="77777777" w:rsidR="00311D47" w:rsidRPr="00C04FDB" w:rsidRDefault="00311D47" w:rsidP="00FE1043">
            <w:pPr>
              <w:widowControl/>
              <w:jc w:val="center"/>
              <w:rPr>
                <w:rFonts w:ascii="Arial" w:hAnsi="Arial" w:cs="Arial"/>
                <w:b/>
                <w:bCs/>
                <w:color w:val="000000"/>
                <w:kern w:val="0"/>
                <w:sz w:val="18"/>
                <w:szCs w:val="18"/>
              </w:rPr>
            </w:pPr>
          </w:p>
        </w:tc>
        <w:tc>
          <w:tcPr>
            <w:tcW w:w="6956" w:type="dxa"/>
            <w:shd w:val="clear" w:color="auto" w:fill="auto"/>
            <w:noWrap/>
            <w:vAlign w:val="center"/>
          </w:tcPr>
          <w:p w14:paraId="3E9CD7BC" w14:textId="41C9A842" w:rsidR="00311D47" w:rsidRPr="00C04FDB" w:rsidRDefault="00311D47" w:rsidP="00FE1043">
            <w:pPr>
              <w:widowControl/>
              <w:jc w:val="center"/>
              <w:rPr>
                <w:rFonts w:ascii="宋体" w:hAnsi="宋体" w:cs="宋体"/>
                <w:b/>
                <w:bCs/>
                <w:color w:val="000000"/>
                <w:kern w:val="0"/>
                <w:sz w:val="18"/>
                <w:szCs w:val="18"/>
              </w:rPr>
            </w:pPr>
          </w:p>
        </w:tc>
      </w:tr>
    </w:tbl>
    <w:p w14:paraId="6CF96AAB" w14:textId="24B94CFF"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b"/>
            <w:rFonts w:ascii="Arial" w:eastAsia="微软雅黑" w:hAnsi="Arial" w:cs="Arial" w:hint="eastAsia"/>
            <w:sz w:val="21"/>
            <w:szCs w:val="21"/>
          </w:rPr>
          <w:t>1</w:t>
        </w:r>
        <w:r w:rsidR="0068270F" w:rsidRPr="0032793A">
          <w:rPr>
            <w:rStyle w:val="ab"/>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377E180F" w14:textId="77777777" w:rsidR="00AA3576" w:rsidRDefault="00AA3576">
      <w:pPr>
        <w:widowControl/>
        <w:jc w:val="left"/>
        <w:rPr>
          <w:rFonts w:ascii="Arial" w:eastAsia="微软雅黑" w:hAnsi="Arial" w:cs="Arial"/>
          <w:b/>
          <w:kern w:val="44"/>
          <w:sz w:val="28"/>
          <w:szCs w:val="28"/>
        </w:rPr>
      </w:pPr>
      <w:r>
        <w:br w:type="page"/>
      </w:r>
    </w:p>
    <w:p w14:paraId="7B6DCDB0" w14:textId="77777777" w:rsidR="00E7088A" w:rsidRPr="007210F6" w:rsidRDefault="00E7088A" w:rsidP="007210F6">
      <w:pPr>
        <w:pStyle w:val="1"/>
      </w:pPr>
      <w:bookmarkStart w:id="4" w:name="_Toc38897764"/>
      <w:r w:rsidRPr="007210F6">
        <w:lastRenderedPageBreak/>
        <w:t>分析流程</w:t>
      </w:r>
      <w:r w:rsidR="004C3CF8" w:rsidRPr="007210F6">
        <w:t xml:space="preserve"> Flowchart</w:t>
      </w:r>
      <w:bookmarkEnd w:id="4"/>
    </w:p>
    <w:bookmarkEnd w:id="1"/>
    <w:bookmarkEnd w:id="2"/>
    <w:p w14:paraId="3E78DBC3"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3D93A760"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r w:rsidR="00B01D0A">
        <w:rPr>
          <w:rFonts w:ascii="Arial" w:eastAsia="微软雅黑" w:hAnsi="Arial" w:cs="Arial" w:hint="eastAsia"/>
          <w:sz w:val="21"/>
          <w:szCs w:val="21"/>
        </w:rPr>
        <w:t>TMT</w:t>
      </w:r>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6488D80D" w14:textId="0B7E3C5B" w:rsidR="00FF5D72" w:rsidRPr="00712B25" w:rsidRDefault="0004058B" w:rsidP="00112517">
      <w:pPr>
        <w:pStyle w:val="12"/>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406F095" wp14:editId="78FC8B70">
            <wp:extent cx="3816350" cy="5067300"/>
            <wp:effectExtent l="19050" t="19050" r="0" b="0"/>
            <wp:docPr id="3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6350" cy="5067300"/>
                    </a:xfrm>
                    <a:prstGeom prst="rect">
                      <a:avLst/>
                    </a:prstGeom>
                    <a:noFill/>
                    <a:ln w="9525" cmpd="sng">
                      <a:solidFill>
                        <a:srgbClr val="FFFFFF"/>
                      </a:solidFill>
                      <a:miter lim="800000"/>
                      <a:headEnd/>
                      <a:tailEnd/>
                    </a:ln>
                    <a:effectLst/>
                  </pic:spPr>
                </pic:pic>
              </a:graphicData>
            </a:graphic>
          </wp:inline>
        </w:drawing>
      </w:r>
    </w:p>
    <w:p w14:paraId="70D5642E" w14:textId="77777777" w:rsidR="00646F5E" w:rsidRDefault="00B01D0A" w:rsidP="00613BA3">
      <w:pPr>
        <w:pStyle w:val="12"/>
        <w:ind w:firstLineChars="0" w:firstLine="0"/>
        <w:jc w:val="center"/>
        <w:rPr>
          <w:rFonts w:ascii="Arial" w:eastAsia="微软雅黑" w:hAnsi="Arial" w:cs="Arial"/>
          <w:szCs w:val="21"/>
        </w:rPr>
      </w:pPr>
      <w:r>
        <w:rPr>
          <w:rFonts w:ascii="Arial" w:eastAsia="微软雅黑" w:hAnsi="Arial" w:cs="Arial"/>
          <w:szCs w:val="21"/>
        </w:rPr>
        <w:t>TMT</w:t>
      </w:r>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45712369"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20683FCC"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5A6447FB" w14:textId="4B3571C8" w:rsidR="004534BC" w:rsidRDefault="0004058B" w:rsidP="0064520F">
      <w:pPr>
        <w:pStyle w:val="12"/>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19482FBD" wp14:editId="23FD65C1">
            <wp:extent cx="6057900" cy="578485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4850"/>
                    </a:xfrm>
                    <a:prstGeom prst="rect">
                      <a:avLst/>
                    </a:prstGeom>
                    <a:noFill/>
                    <a:ln>
                      <a:noFill/>
                    </a:ln>
                  </pic:spPr>
                </pic:pic>
              </a:graphicData>
            </a:graphic>
          </wp:inline>
        </w:drawing>
      </w:r>
    </w:p>
    <w:p w14:paraId="542A3DFA" w14:textId="77777777" w:rsidR="008F5E3F" w:rsidRDefault="00BC49B4" w:rsidP="0064520F">
      <w:pPr>
        <w:pStyle w:val="12"/>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739878D5" w14:textId="77777777" w:rsidR="00BE5E65" w:rsidRPr="009B5153" w:rsidRDefault="00BE5E65" w:rsidP="007210F6">
      <w:pPr>
        <w:pStyle w:val="1"/>
      </w:pPr>
      <w:bookmarkStart w:id="5" w:name="_Toc38897765"/>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3B607B7D" w14:textId="77777777" w:rsidR="0064520F" w:rsidRPr="009B5153" w:rsidRDefault="0064520F" w:rsidP="00040064">
      <w:pPr>
        <w:pStyle w:val="12"/>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8897766"/>
      <w:r w:rsidRPr="009B5153">
        <w:rPr>
          <w:rFonts w:ascii="Arial" w:eastAsia="微软雅黑" w:hAnsi="Arial" w:cs="Arial"/>
          <w:b/>
          <w:sz w:val="28"/>
          <w:szCs w:val="28"/>
        </w:rPr>
        <w:t>鉴定数量分析</w:t>
      </w:r>
      <w:bookmarkEnd w:id="22"/>
    </w:p>
    <w:p w14:paraId="7F6E4AD7"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453A118B" w14:textId="77777777" w:rsidR="0010546A" w:rsidRPr="00712B25" w:rsidRDefault="00694BC6" w:rsidP="003351BA">
      <w:pPr>
        <w:pStyle w:val="12"/>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5FBFC9A7" w14:textId="77777777" w:rsidR="00867326" w:rsidRPr="000A6CE5" w:rsidRDefault="00F87C4C" w:rsidP="000A6CE5">
      <w:pPr>
        <w:pStyle w:val="12"/>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06AF6ED4"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5BA7E26F"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52A6A333"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5DCFC46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F5191E8"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133B7DB4"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6C522F31"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27E94B9C"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3C066D3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5D98FD78"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5140D5A9"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4E88556E"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37573F22" w14:textId="64F6BFBD"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291DCAA1" w14:textId="071C5508"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76F33CB4" w14:textId="7054FA89"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6C6CCAC3" w14:textId="6D765983"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4AB80F8" w14:textId="741F3D0F"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627F73BF" w14:textId="081DA3BD" w:rsidR="00F87C4C" w:rsidRPr="00712B25" w:rsidRDefault="00F87C4C" w:rsidP="00F87C4C">
            <w:pPr>
              <w:widowControl/>
              <w:jc w:val="center"/>
              <w:rPr>
                <w:rFonts w:ascii="Arial" w:eastAsia="微软雅黑" w:hAnsi="Arial" w:cs="Arial"/>
                <w:bCs/>
                <w:color w:val="000000"/>
                <w:kern w:val="0"/>
                <w:sz w:val="21"/>
                <w:szCs w:val="21"/>
              </w:rPr>
            </w:pPr>
          </w:p>
        </w:tc>
      </w:tr>
    </w:tbl>
    <w:p w14:paraId="5F423E24" w14:textId="618BCCDA" w:rsidR="003351BA" w:rsidRPr="00712B25" w:rsidRDefault="00F6319C" w:rsidP="00721229">
      <w:pPr>
        <w:pStyle w:val="12"/>
        <w:spacing w:line="360" w:lineRule="auto"/>
        <w:ind w:leftChars="171" w:left="410" w:firstLineChars="7" w:firstLine="15"/>
        <w:jc w:val="center"/>
        <w:rPr>
          <w:rFonts w:ascii="Arial" w:eastAsia="微软雅黑" w:hAnsi="Arial" w:cs="Arial"/>
        </w:rPr>
      </w:pPr>
      <w:r>
        <w:rPr>
          <w:rFonts w:ascii="Arial" w:eastAsia="微软雅黑" w:hAnsi="Arial" w:cs="Arial" w:hint="eastAsia"/>
        </w:rPr>
        <w:t>[</w:t>
      </w:r>
      <w:r w:rsidRPr="002871A3">
        <w:rPr>
          <w:rFonts w:ascii="Arial" w:eastAsia="微软雅黑" w:hAnsi="Arial" w:cs="Arial"/>
          <w:noProof/>
        </w:rPr>
        <w:t>Statistic</w:t>
      </w:r>
      <w:r>
        <w:rPr>
          <w:rFonts w:ascii="Arial" w:eastAsia="微软雅黑" w:hAnsi="Arial" w:cs="Arial"/>
          <w:noProof/>
        </w:rPr>
        <w:t>]</w:t>
      </w:r>
    </w:p>
    <w:p w14:paraId="0B56DB79" w14:textId="77777777" w:rsidR="00EE5EAE" w:rsidRPr="00F0065D" w:rsidRDefault="00EE5EAE" w:rsidP="007C0AFB">
      <w:pPr>
        <w:pStyle w:val="12"/>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1E2E761E" w14:textId="77777777" w:rsidR="00ED28BE" w:rsidRPr="00F0065D" w:rsidRDefault="00ED28BE" w:rsidP="00F056E7">
      <w:pPr>
        <w:pStyle w:val="12"/>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762979"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B21F93A" w14:textId="4386DA96" w:rsidR="00EE5EAE" w:rsidRPr="00613BA3" w:rsidRDefault="00613BA3" w:rsidP="00FB3757">
      <w:pPr>
        <w:spacing w:line="360" w:lineRule="auto"/>
        <w:ind w:leftChars="171" w:left="410"/>
        <w:rPr>
          <w:rStyle w:val="ab"/>
          <w:rFonts w:ascii="Arial" w:eastAsia="微软雅黑" w:hAnsi="Arial" w:cs="Arial"/>
          <w:sz w:val="21"/>
          <w:szCs w:val="21"/>
        </w:rPr>
      </w:pPr>
      <w:r>
        <w:rPr>
          <w:rFonts w:ascii="Arial" w:eastAsia="微软雅黑" w:hAnsi="Arial" w:cs="Arial"/>
          <w:sz w:val="21"/>
          <w:szCs w:val="21"/>
        </w:rPr>
        <w:fldChar w:fldCharType="begin"/>
      </w:r>
      <w:r w:rsidR="0004058B">
        <w:rPr>
          <w:rFonts w:ascii="Arial" w:eastAsia="微软雅黑" w:hAnsi="Arial" w:cs="Arial"/>
          <w:sz w:val="21"/>
          <w:szCs w:val="21"/>
        </w:rPr>
        <w:instrText xml:space="preserve">HYPERLINK </w:instrText>
      </w:r>
      <w:r w:rsidR="0004058B">
        <w:rPr>
          <w:rFonts w:ascii="Arial" w:eastAsia="微软雅黑" w:hAnsi="Arial" w:cs="Arial" w:hint="eastAsia"/>
          <w:sz w:val="21"/>
          <w:szCs w:val="21"/>
        </w:rPr>
        <w:instrText>"C:\\Users\\wjb\\Desktop\\report\\autoReport\\template\\3-1</w:instrText>
      </w:r>
      <w:r w:rsidR="0004058B">
        <w:rPr>
          <w:rFonts w:ascii="Arial" w:eastAsia="微软雅黑" w:hAnsi="Arial" w:cs="Arial" w:hint="eastAsia"/>
          <w:sz w:val="21"/>
          <w:szCs w:val="21"/>
        </w:rPr>
        <w:instrText>鉴定数量分析</w:instrText>
      </w:r>
      <w:r w:rsidR="0004058B">
        <w:rPr>
          <w:rFonts w:ascii="Arial" w:eastAsia="微软雅黑" w:hAnsi="Arial" w:cs="Arial" w:hint="eastAsia"/>
          <w:sz w:val="21"/>
          <w:szCs w:val="21"/>
        </w:rPr>
        <w:instrText xml:space="preserve">\\3-1-1 </w:instrText>
      </w:r>
      <w:r w:rsidR="0004058B">
        <w:rPr>
          <w:rFonts w:ascii="Arial" w:eastAsia="微软雅黑" w:hAnsi="Arial" w:cs="Arial" w:hint="eastAsia"/>
          <w:sz w:val="21"/>
          <w:szCs w:val="21"/>
        </w:rPr>
        <w:instrText>鉴定与定量结果统计</w:instrText>
      </w:r>
      <w:r w:rsidR="0004058B">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b"/>
          <w:rFonts w:ascii="Arial" w:eastAsia="微软雅黑" w:hAnsi="Arial" w:cs="Arial"/>
          <w:sz w:val="21"/>
          <w:szCs w:val="21"/>
        </w:rPr>
        <w:t>1)</w:t>
      </w:r>
      <w:r w:rsidR="00FB3757" w:rsidRPr="00613BA3">
        <w:rPr>
          <w:rStyle w:val="ab"/>
          <w:rFonts w:ascii="Arial" w:eastAsia="微软雅黑" w:hAnsi="Arial" w:cs="Arial"/>
          <w:sz w:val="21"/>
          <w:szCs w:val="21"/>
        </w:rPr>
        <w:tab/>
      </w:r>
      <w:r w:rsidR="00042C54" w:rsidRPr="00613BA3">
        <w:rPr>
          <w:rStyle w:val="ab"/>
          <w:rFonts w:ascii="Arial" w:eastAsia="微软雅黑" w:hAnsi="Arial" w:cs="Arial" w:hint="eastAsia"/>
          <w:sz w:val="21"/>
          <w:szCs w:val="21"/>
        </w:rPr>
        <w:t>3-1</w:t>
      </w:r>
      <w:r w:rsidR="00042C54" w:rsidRPr="00613BA3">
        <w:rPr>
          <w:rStyle w:val="ab"/>
          <w:rFonts w:ascii="Arial" w:eastAsia="微软雅黑" w:hAnsi="Arial" w:cs="Arial" w:hint="eastAsia"/>
          <w:sz w:val="21"/>
          <w:szCs w:val="21"/>
        </w:rPr>
        <w:t>鉴定数量分析</w:t>
      </w:r>
      <w:r w:rsidR="00AF6E36" w:rsidRPr="00AF6E36">
        <w:rPr>
          <w:rStyle w:val="ab"/>
          <w:rFonts w:ascii="Arial" w:eastAsia="微软雅黑" w:hAnsi="Arial" w:cs="Arial" w:hint="eastAsia"/>
          <w:sz w:val="21"/>
          <w:szCs w:val="21"/>
        </w:rPr>
        <w:t xml:space="preserve">/ </w:t>
      </w:r>
      <w:r w:rsidR="00042C54" w:rsidRPr="00613BA3">
        <w:rPr>
          <w:rStyle w:val="ab"/>
          <w:rFonts w:ascii="Arial" w:eastAsia="微软雅黑" w:hAnsi="Arial" w:cs="Arial" w:hint="eastAsia"/>
          <w:sz w:val="21"/>
          <w:szCs w:val="21"/>
        </w:rPr>
        <w:t xml:space="preserve">3-1-1 </w:t>
      </w:r>
      <w:r w:rsidR="00042C54" w:rsidRPr="00613BA3">
        <w:rPr>
          <w:rStyle w:val="ab"/>
          <w:rFonts w:ascii="Arial" w:eastAsia="微软雅黑" w:hAnsi="Arial" w:cs="Arial" w:hint="eastAsia"/>
          <w:sz w:val="21"/>
          <w:szCs w:val="21"/>
        </w:rPr>
        <w:t>鉴定与定量结果统计</w:t>
      </w:r>
    </w:p>
    <w:p w14:paraId="3162D9B2" w14:textId="77777777" w:rsidR="00112517" w:rsidRPr="009B5153" w:rsidRDefault="00613BA3" w:rsidP="00112517">
      <w:pPr>
        <w:rPr>
          <w:sz w:val="28"/>
          <w:szCs w:val="28"/>
        </w:rPr>
      </w:pPr>
      <w:r>
        <w:fldChar w:fldCharType="end"/>
      </w:r>
    </w:p>
    <w:p w14:paraId="38466146" w14:textId="77777777" w:rsidR="00057170" w:rsidRPr="00057170" w:rsidRDefault="00057170" w:rsidP="00057170">
      <w:pPr>
        <w:pStyle w:val="12"/>
        <w:numPr>
          <w:ilvl w:val="3"/>
          <w:numId w:val="17"/>
        </w:numPr>
        <w:spacing w:line="360" w:lineRule="auto"/>
        <w:ind w:left="0" w:firstLineChars="0" w:firstLine="425"/>
        <w:jc w:val="left"/>
        <w:outlineLvl w:val="1"/>
        <w:rPr>
          <w:rFonts w:ascii="Arial" w:eastAsia="微软雅黑" w:hAnsi="Arial" w:cs="Arial"/>
          <w:b/>
          <w:sz w:val="28"/>
          <w:szCs w:val="28"/>
        </w:rPr>
      </w:pPr>
      <w:bookmarkStart w:id="23" w:name="_Toc38897767"/>
      <w:r w:rsidRPr="009B5153">
        <w:rPr>
          <w:rFonts w:ascii="Arial" w:eastAsia="微软雅黑" w:hAnsi="Arial" w:cs="Arial"/>
          <w:b/>
          <w:sz w:val="28"/>
          <w:szCs w:val="28"/>
        </w:rPr>
        <w:t>表达差异分析</w:t>
      </w:r>
      <w:bookmarkEnd w:id="23"/>
    </w:p>
    <w:p w14:paraId="7F0E8B93"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6C0D7BBD" w14:textId="77777777" w:rsidR="009B67A9" w:rsidRPr="00712B25" w:rsidRDefault="008F624E" w:rsidP="00431339">
      <w:pPr>
        <w:pStyle w:val="12"/>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5C50ECE2" w14:textId="69015910" w:rsidR="00431339" w:rsidRPr="00712B25" w:rsidRDefault="00431339" w:rsidP="00BD7F77">
      <w:pPr>
        <w:pStyle w:val="12"/>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r w:rsidR="00FC7EB8">
        <w:rPr>
          <w:rFonts w:ascii="Arial" w:eastAsia="微软雅黑" w:hAnsi="Arial" w:cs="Arial"/>
          <w:szCs w:val="21"/>
        </w:rPr>
        <w:t>upRatio</w:t>
      </w:r>
      <w:r>
        <w:rPr>
          <w:rFonts w:ascii="微软雅黑" w:eastAsia="微软雅黑" w:hAnsi="微软雅黑"/>
          <w:color w:val="000000"/>
        </w:rPr>
        <w:t>倍（上调大于</w:t>
      </w:r>
      <w:r w:rsidR="00FC7EB8">
        <w:rPr>
          <w:rFonts w:ascii="Arial" w:eastAsia="Arial" w:hAnsi="Arial"/>
          <w:color w:val="000000"/>
        </w:rPr>
        <w:t>upRatio</w:t>
      </w:r>
      <w:r>
        <w:rPr>
          <w:rFonts w:ascii="微软雅黑" w:eastAsia="微软雅黑" w:hAnsi="微软雅黑"/>
          <w:color w:val="000000"/>
        </w:rPr>
        <w:t>倍或下调小于</w:t>
      </w:r>
      <w:r w:rsidR="00FC7EB8">
        <w:rPr>
          <w:rFonts w:ascii="Arial" w:eastAsia="Arial" w:hAnsi="Arial"/>
          <w:color w:val="000000"/>
        </w:rPr>
        <w:t>downRatio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79C713F"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3BB78002" w14:textId="77777777" w:rsidTr="00057170">
        <w:trPr>
          <w:trHeight w:val="591"/>
        </w:trPr>
        <w:tc>
          <w:tcPr>
            <w:tcW w:w="2591" w:type="dxa"/>
            <w:vMerge w:val="restart"/>
            <w:shd w:val="clear" w:color="auto" w:fill="auto"/>
            <w:noWrap/>
            <w:vAlign w:val="center"/>
            <w:hideMark/>
          </w:tcPr>
          <w:p w14:paraId="37B13AE1"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252C9E09"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2A1B1B" w:rsidRPr="00E42F05" w14:paraId="69FBB644" w14:textId="77777777" w:rsidTr="002A1B1B">
        <w:trPr>
          <w:trHeight w:val="212"/>
        </w:trPr>
        <w:tc>
          <w:tcPr>
            <w:tcW w:w="2591" w:type="dxa"/>
            <w:vMerge/>
            <w:vAlign w:val="center"/>
            <w:hideMark/>
          </w:tcPr>
          <w:p w14:paraId="09B6A42C" w14:textId="77777777" w:rsidR="002A1B1B" w:rsidRPr="00A73280" w:rsidRDefault="002A1B1B" w:rsidP="002A1B1B">
            <w:pPr>
              <w:widowControl/>
              <w:jc w:val="left"/>
              <w:rPr>
                <w:rFonts w:ascii="Arial" w:hAnsi="Arial" w:cs="Arial"/>
                <w:b/>
                <w:bCs/>
                <w:color w:val="000000"/>
                <w:kern w:val="0"/>
                <w:sz w:val="21"/>
                <w:szCs w:val="21"/>
              </w:rPr>
            </w:pPr>
          </w:p>
        </w:tc>
        <w:tc>
          <w:tcPr>
            <w:tcW w:w="2830" w:type="dxa"/>
            <w:shd w:val="clear" w:color="auto" w:fill="FBE4D5" w:themeFill="accent2" w:themeFillTint="33"/>
            <w:noWrap/>
            <w:vAlign w:val="center"/>
            <w:hideMark/>
          </w:tcPr>
          <w:p w14:paraId="3EC4DE7D" w14:textId="449641AA" w:rsidR="002A1B1B" w:rsidRPr="00A73280" w:rsidRDefault="002A1B1B" w:rsidP="002A1B1B">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Upregulated</w:t>
            </w:r>
          </w:p>
        </w:tc>
        <w:tc>
          <w:tcPr>
            <w:tcW w:w="2486" w:type="dxa"/>
            <w:shd w:val="clear" w:color="auto" w:fill="D9E2F3" w:themeFill="accent1" w:themeFillTint="33"/>
            <w:noWrap/>
            <w:vAlign w:val="center"/>
            <w:hideMark/>
          </w:tcPr>
          <w:p w14:paraId="21982539" w14:textId="71157B35" w:rsidR="002A1B1B" w:rsidRPr="00A73280" w:rsidRDefault="002A1B1B" w:rsidP="002A1B1B">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Downregulated</w:t>
            </w:r>
          </w:p>
        </w:tc>
        <w:tc>
          <w:tcPr>
            <w:tcW w:w="1807" w:type="dxa"/>
            <w:shd w:val="clear" w:color="000000" w:fill="F8CBAD"/>
            <w:vAlign w:val="center"/>
            <w:hideMark/>
          </w:tcPr>
          <w:p w14:paraId="64D8BDF1" w14:textId="77777777" w:rsidR="002A1B1B" w:rsidRPr="00A73280" w:rsidRDefault="002A1B1B" w:rsidP="002A1B1B">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2FFB9C28" w14:textId="77777777" w:rsidTr="00F6319C">
        <w:trPr>
          <w:trHeight w:val="212"/>
        </w:trPr>
        <w:tc>
          <w:tcPr>
            <w:tcW w:w="2591" w:type="dxa"/>
            <w:shd w:val="clear" w:color="auto" w:fill="auto"/>
            <w:noWrap/>
            <w:vAlign w:val="center"/>
          </w:tcPr>
          <w:p w14:paraId="788C483C" w14:textId="45053E64"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38BC1777" w14:textId="7568800C"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22DCF8D7" w14:textId="0741766A"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24303F5" w14:textId="0211FDC7" w:rsidR="00057170" w:rsidRPr="00A73280" w:rsidRDefault="00057170" w:rsidP="00ED28BE">
            <w:pPr>
              <w:widowControl/>
              <w:jc w:val="center"/>
              <w:rPr>
                <w:rFonts w:ascii="Arial" w:hAnsi="Arial" w:cs="Arial"/>
                <w:color w:val="000000"/>
                <w:kern w:val="0"/>
                <w:sz w:val="21"/>
                <w:szCs w:val="21"/>
              </w:rPr>
            </w:pPr>
          </w:p>
        </w:tc>
      </w:tr>
    </w:tbl>
    <w:p w14:paraId="0EFD1014" w14:textId="77777777" w:rsidR="00D427A2" w:rsidRPr="00712B25" w:rsidRDefault="00D427A2" w:rsidP="0089560F">
      <w:pPr>
        <w:spacing w:line="360" w:lineRule="auto"/>
        <w:ind w:left="782"/>
        <w:jc w:val="center"/>
        <w:rPr>
          <w:rFonts w:ascii="Arial" w:eastAsia="微软雅黑" w:hAnsi="Arial" w:cs="Arial"/>
          <w:sz w:val="21"/>
          <w:szCs w:val="21"/>
        </w:rPr>
      </w:pPr>
    </w:p>
    <w:p w14:paraId="1D5E8FEE" w14:textId="4F30D497" w:rsidR="00BC722C" w:rsidRPr="00712B25" w:rsidRDefault="00F6319C" w:rsidP="0089560F">
      <w:pPr>
        <w:spacing w:line="360" w:lineRule="auto"/>
        <w:ind w:left="782"/>
        <w:jc w:val="center"/>
        <w:rPr>
          <w:rFonts w:ascii="Arial" w:eastAsia="微软雅黑" w:hAnsi="Arial" w:cs="Arial"/>
          <w:sz w:val="21"/>
          <w:szCs w:val="21"/>
        </w:rPr>
      </w:pPr>
      <w:r>
        <w:rPr>
          <w:noProof/>
        </w:rPr>
        <w:t>[pro_diff]</w:t>
      </w:r>
    </w:p>
    <w:p w14:paraId="4FC46DEF"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3DBA46D0" w14:textId="77777777" w:rsidR="00F056E7" w:rsidRPr="00712B25" w:rsidRDefault="00F056E7" w:rsidP="00F056E7">
      <w:pPr>
        <w:pStyle w:val="12"/>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2E3B5D00"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4" w:name="PIC_Link_16"/>
    <w:p w14:paraId="366B8EC2" w14:textId="06BD3DBA" w:rsidR="003A18C1" w:rsidRPr="00613BA3" w:rsidRDefault="00613BA3" w:rsidP="00AF6E36">
      <w:pPr>
        <w:pStyle w:val="12"/>
        <w:widowControl/>
        <w:numPr>
          <w:ilvl w:val="0"/>
          <w:numId w:val="7"/>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"C:\\Users\\wjb\\Desktop\\report\\autoReport\\template\\3-2</w:instrText>
      </w:r>
      <w:r w:rsidR="0004058B">
        <w:rPr>
          <w:rFonts w:ascii="Arial" w:eastAsia="微软雅黑" w:hAnsi="Arial" w:cs="Arial" w:hint="eastAsia"/>
          <w:color w:val="4472C4"/>
          <w:szCs w:val="21"/>
        </w:rPr>
        <w:instrText>表达差异分析</w:instrText>
      </w:r>
      <w:r w:rsidR="0004058B">
        <w:rPr>
          <w:rFonts w:ascii="Arial" w:eastAsia="微软雅黑" w:hAnsi="Arial" w:cs="Arial" w:hint="eastAsia"/>
          <w:color w:val="4472C4"/>
          <w:szCs w:val="21"/>
        </w:rPr>
        <w:instrText>\\3-2-1</w:instrText>
      </w:r>
      <w:r w:rsidR="0004058B">
        <w:rPr>
          <w:rFonts w:ascii="Arial" w:eastAsia="微软雅黑" w:hAnsi="Arial" w:cs="Arial" w:hint="eastAsia"/>
          <w:color w:val="4472C4"/>
          <w:szCs w:val="21"/>
        </w:rPr>
        <w:instrText>差异结果数量统计</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b"/>
          <w:rFonts w:ascii="Arial" w:eastAsia="微软雅黑" w:hAnsi="Arial" w:cs="Arial" w:hint="eastAsia"/>
          <w:szCs w:val="21"/>
        </w:rPr>
        <w:t>3-2</w:t>
      </w:r>
      <w:r w:rsidR="003A18C1" w:rsidRPr="00613BA3">
        <w:rPr>
          <w:rStyle w:val="ab"/>
          <w:rFonts w:ascii="Arial" w:eastAsia="微软雅黑" w:hAnsi="Arial" w:cs="Arial" w:hint="eastAsia"/>
          <w:szCs w:val="21"/>
        </w:rPr>
        <w:t>表达差异分析</w:t>
      </w:r>
      <w:r w:rsidR="00AF6E36" w:rsidRPr="00AF6E36">
        <w:rPr>
          <w:rStyle w:val="ab"/>
          <w:rFonts w:ascii="Arial" w:eastAsia="微软雅黑" w:hAnsi="Arial" w:cs="Arial" w:hint="eastAsia"/>
          <w:szCs w:val="21"/>
        </w:rPr>
        <w:t xml:space="preserve">/ </w:t>
      </w:r>
      <w:r w:rsidR="003A18C1" w:rsidRPr="00613BA3">
        <w:rPr>
          <w:rStyle w:val="ab"/>
          <w:rFonts w:ascii="Arial" w:eastAsia="微软雅黑" w:hAnsi="Arial" w:cs="Arial" w:hint="eastAsia"/>
          <w:szCs w:val="21"/>
        </w:rPr>
        <w:t>3-2-1</w:t>
      </w:r>
      <w:r w:rsidR="003A18C1" w:rsidRPr="00613BA3">
        <w:rPr>
          <w:rStyle w:val="ab"/>
          <w:rFonts w:ascii="Arial" w:eastAsia="微软雅黑" w:hAnsi="Arial" w:cs="Arial" w:hint="eastAsia"/>
          <w:szCs w:val="21"/>
        </w:rPr>
        <w:t>差异结果数量统计</w:t>
      </w:r>
    </w:p>
    <w:bookmarkEnd w:id="24"/>
    <w:p w14:paraId="5750866F"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474247FC" w14:textId="655500CA"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r w:rsidR="00FC7EB8">
        <w:rPr>
          <w:rFonts w:ascii="Arial" w:eastAsia="Arial" w:hAnsi="Arial"/>
          <w:color w:val="000000"/>
          <w:sz w:val="21"/>
        </w:rPr>
        <w:t>downRatio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r w:rsidR="00FC7EB8">
        <w:rPr>
          <w:rFonts w:ascii="Arial" w:eastAsia="Arial" w:hAnsi="Arial"/>
          <w:color w:val="000000"/>
          <w:sz w:val="21"/>
        </w:rPr>
        <w:t>upRatio</w:t>
      </w:r>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54D06B75" w14:textId="1E91B075" w:rsidR="00F03C1D" w:rsidRPr="00EE39AE" w:rsidRDefault="00F6319C" w:rsidP="00EE39AE">
      <w:pPr>
        <w:spacing w:line="360" w:lineRule="auto"/>
        <w:ind w:left="782"/>
        <w:jc w:val="center"/>
        <w:rPr>
          <w:rFonts w:ascii="Arial" w:eastAsia="微软雅黑" w:hAnsi="Arial" w:cs="Arial"/>
          <w:sz w:val="21"/>
          <w:szCs w:val="21"/>
        </w:rPr>
      </w:pPr>
      <w:r>
        <w:rPr>
          <w:noProof/>
        </w:rPr>
        <w:t>[</w:t>
      </w:r>
      <w:r w:rsidRPr="002871A3">
        <w:rPr>
          <w:rFonts w:ascii="Arial" w:eastAsia="微软雅黑" w:hAnsi="Arial" w:cs="Arial"/>
          <w:noProof/>
          <w:sz w:val="21"/>
          <w:szCs w:val="21"/>
        </w:rPr>
        <w:t>volcano</w:t>
      </w:r>
      <w:r>
        <w:rPr>
          <w:rFonts w:ascii="Arial" w:eastAsia="微软雅黑" w:hAnsi="Arial" w:cs="Arial"/>
          <w:noProof/>
          <w:sz w:val="21"/>
          <w:szCs w:val="21"/>
        </w:rPr>
        <w:t>]</w:t>
      </w:r>
    </w:p>
    <w:p w14:paraId="5AB74A55" w14:textId="4EABE4F0" w:rsidR="00F03C1D" w:rsidRPr="00E23E00" w:rsidRDefault="00F6319C" w:rsidP="00E23E00">
      <w:pPr>
        <w:spacing w:line="360" w:lineRule="auto"/>
        <w:ind w:left="782"/>
        <w:jc w:val="center"/>
        <w:rPr>
          <w:rFonts w:ascii="Arial" w:eastAsia="微软雅黑" w:hAnsi="Arial" w:cs="Arial"/>
          <w:sz w:val="21"/>
          <w:szCs w:val="21"/>
        </w:rPr>
      </w:pPr>
      <w:r>
        <w:rPr>
          <w:rFonts w:ascii="Arial" w:eastAsia="Arial" w:hAnsi="Arial"/>
          <w:color w:val="000000"/>
          <w:sz w:val="21"/>
        </w:rPr>
        <w:t>groupvs</w:t>
      </w:r>
      <w:r w:rsidR="00F03C1D">
        <w:rPr>
          <w:rFonts w:ascii="微软雅黑" w:eastAsia="微软雅黑" w:hAnsi="微软雅黑"/>
          <w:color w:val="000000"/>
          <w:sz w:val="21"/>
        </w:rPr>
        <w:t>组火山图</w:t>
      </w:r>
    </w:p>
    <w:p w14:paraId="44AB8F1F"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49E75DA"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4E1BDAA6"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5" w:name="OUT_FLIES_7"/>
      <w:bookmarkStart w:id="26" w:name="PIC_4"/>
      <w:bookmarkStart w:id="27" w:name="DDL_7"/>
      <w:bookmarkEnd w:id="25"/>
      <w:bookmarkEnd w:id="26"/>
    </w:p>
    <w:p w14:paraId="1DA003D3" w14:textId="48A8B44E"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b"/>
            <w:rFonts w:ascii="Arial" w:eastAsia="微软雅黑" w:hAnsi="Arial" w:cs="Arial" w:hint="eastAsia"/>
            <w:sz w:val="21"/>
            <w:szCs w:val="21"/>
          </w:rPr>
          <w:t>3-2</w:t>
        </w:r>
        <w:r w:rsidR="0055128D" w:rsidRPr="0032793A">
          <w:rPr>
            <w:rStyle w:val="ab"/>
            <w:rFonts w:ascii="Arial" w:eastAsia="微软雅黑" w:hAnsi="Arial" w:cs="Arial" w:hint="eastAsia"/>
            <w:sz w:val="21"/>
            <w:szCs w:val="21"/>
          </w:rPr>
          <w:t>表达差异分析</w:t>
        </w:r>
        <w:r w:rsidR="00E20D73" w:rsidRPr="0032793A">
          <w:rPr>
            <w:rStyle w:val="ab"/>
            <w:rFonts w:ascii="Arial" w:eastAsia="微软雅黑" w:hAnsi="Arial" w:cs="Arial" w:hint="eastAsia"/>
            <w:sz w:val="21"/>
            <w:szCs w:val="21"/>
          </w:rPr>
          <w:t>/ 3-2-2</w:t>
        </w:r>
        <w:r w:rsidR="00E20D73" w:rsidRPr="0032793A">
          <w:rPr>
            <w:rStyle w:val="ab"/>
            <w:rFonts w:ascii="Arial" w:eastAsia="微软雅黑" w:hAnsi="Arial" w:cs="Arial" w:hint="eastAsia"/>
            <w:sz w:val="21"/>
            <w:szCs w:val="21"/>
          </w:rPr>
          <w:t>火山图</w:t>
        </w:r>
      </w:hyperlink>
    </w:p>
    <w:p w14:paraId="1EBF7040" w14:textId="77777777" w:rsidR="00D57AC0" w:rsidRPr="009B5153" w:rsidRDefault="00D57AC0" w:rsidP="009B5153">
      <w:pPr>
        <w:pStyle w:val="12"/>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3141FC60" w14:textId="77777777" w:rsidR="00363384" w:rsidRPr="00712B25" w:rsidRDefault="00D31968" w:rsidP="00D84A40">
      <w:pPr>
        <w:pStyle w:val="12"/>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4B7BC066" w14:textId="2EE3E3E2" w:rsidR="005D17C6" w:rsidRPr="00712B25" w:rsidRDefault="005D17C6" w:rsidP="005D17C6">
      <w:pPr>
        <w:pStyle w:val="12"/>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r w:rsidR="00FC7EB8">
        <w:rPr>
          <w:rFonts w:ascii="Arial" w:eastAsia="微软雅黑" w:hAnsi="Arial" w:cs="Arial"/>
        </w:rPr>
        <w:t>upRatio</w:t>
      </w:r>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6590D481" w14:textId="77777777" w:rsidR="00F03C1D" w:rsidRPr="00712B25" w:rsidRDefault="00F03C1D" w:rsidP="008D1C45">
      <w:pPr>
        <w:spacing w:beforeLines="50" w:before="163" w:afterLines="50" w:after="163"/>
        <w:jc w:val="left"/>
        <w:rPr>
          <w:rFonts w:ascii="Arial" w:eastAsia="微软雅黑" w:hAnsi="Arial" w:cs="Arial"/>
          <w:szCs w:val="21"/>
        </w:rPr>
      </w:pPr>
      <w:bookmarkStart w:id="28" w:name="PIC_5"/>
      <w:bookmarkEnd w:id="28"/>
    </w:p>
    <w:p w14:paraId="003555B3" w14:textId="351A64C0" w:rsidR="0038474C" w:rsidRPr="00491D15" w:rsidRDefault="00F6319C" w:rsidP="00491D15">
      <w:pPr>
        <w:spacing w:line="360" w:lineRule="auto"/>
        <w:ind w:left="782"/>
        <w:jc w:val="center"/>
        <w:rPr>
          <w:rFonts w:ascii="Arial" w:eastAsia="微软雅黑" w:hAnsi="Arial" w:cs="Arial"/>
          <w:sz w:val="21"/>
          <w:szCs w:val="21"/>
        </w:rPr>
      </w:pPr>
      <w:r>
        <w:rPr>
          <w:rFonts w:ascii="Arial" w:eastAsia="微软雅黑" w:hAnsi="Arial" w:cs="Arial"/>
          <w:noProof/>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192558AC" w14:textId="1CA84B9B" w:rsidR="00F03C1D" w:rsidRPr="00712B25" w:rsidRDefault="00F6319C" w:rsidP="00F03C1D">
      <w:pPr>
        <w:pStyle w:val="12"/>
        <w:spacing w:line="360" w:lineRule="auto"/>
        <w:ind w:leftChars="171" w:left="410"/>
        <w:jc w:val="center"/>
        <w:rPr>
          <w:rFonts w:ascii="Arial" w:eastAsia="微软雅黑" w:hAnsi="Arial" w:cs="Arial"/>
        </w:rPr>
      </w:pPr>
      <w:r>
        <w:rPr>
          <w:rFonts w:ascii="Arial" w:eastAsia="Arial" w:hAnsi="Arial"/>
          <w:color w:val="000000"/>
        </w:rPr>
        <w:t>groupvs</w:t>
      </w:r>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48C76B25"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2566362D"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9" w:name="OUT_FLIES_1"/>
    <w:bookmarkEnd w:id="29"/>
    <w:p w14:paraId="5D393031" w14:textId="4712797B" w:rsidR="00F03C1D" w:rsidRPr="00613BA3" w:rsidRDefault="00613BA3" w:rsidP="00C26A80">
      <w:pPr>
        <w:pStyle w:val="12"/>
        <w:numPr>
          <w:ilvl w:val="0"/>
          <w:numId w:val="4"/>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"C:\\Users\\wjb\\Desktop\\report\\autoReport\\template\\3-2</w:instrText>
      </w:r>
      <w:r w:rsidR="0004058B">
        <w:rPr>
          <w:rFonts w:ascii="Arial" w:eastAsia="微软雅黑" w:hAnsi="Arial" w:cs="Arial" w:hint="eastAsia"/>
          <w:color w:val="4472C4"/>
          <w:szCs w:val="21"/>
        </w:rPr>
        <w:instrText>表达差异分析</w:instrText>
      </w:r>
      <w:r w:rsidR="0004058B">
        <w:rPr>
          <w:rFonts w:ascii="Arial" w:eastAsia="微软雅黑" w:hAnsi="Arial" w:cs="Arial" w:hint="eastAsia"/>
          <w:color w:val="4472C4"/>
          <w:szCs w:val="21"/>
        </w:rPr>
        <w:instrText>\\3-2-3</w:instrText>
      </w:r>
      <w:r w:rsidR="0004058B">
        <w:rPr>
          <w:rFonts w:ascii="Arial" w:eastAsia="微软雅黑" w:hAnsi="Arial" w:cs="Arial" w:hint="eastAsia"/>
          <w:color w:val="4472C4"/>
          <w:szCs w:val="21"/>
        </w:rPr>
        <w:instrText>聚类分析</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b"/>
          <w:rFonts w:ascii="Arial" w:eastAsia="微软雅黑" w:hAnsi="Arial" w:cs="Arial" w:hint="eastAsia"/>
          <w:szCs w:val="21"/>
        </w:rPr>
        <w:t>3-2</w:t>
      </w:r>
      <w:r w:rsidR="00C26A80" w:rsidRPr="00613BA3">
        <w:rPr>
          <w:rStyle w:val="ab"/>
          <w:rFonts w:ascii="Arial" w:eastAsia="微软雅黑" w:hAnsi="Arial" w:cs="Arial" w:hint="eastAsia"/>
          <w:szCs w:val="21"/>
        </w:rPr>
        <w:t>表达差异分析</w:t>
      </w:r>
      <w:r w:rsidR="00C26A80" w:rsidRPr="00613BA3">
        <w:rPr>
          <w:rStyle w:val="ab"/>
          <w:rFonts w:ascii="Arial" w:eastAsia="微软雅黑" w:hAnsi="Arial" w:cs="Arial" w:hint="eastAsia"/>
          <w:szCs w:val="21"/>
        </w:rPr>
        <w:t>/</w:t>
      </w:r>
      <w:r w:rsidR="00C26A80" w:rsidRPr="00613BA3">
        <w:rPr>
          <w:rStyle w:val="ab"/>
          <w:rFonts w:hint="eastAsia"/>
        </w:rPr>
        <w:t xml:space="preserve"> </w:t>
      </w:r>
      <w:r w:rsidR="00C26A80" w:rsidRPr="00613BA3">
        <w:rPr>
          <w:rStyle w:val="ab"/>
          <w:rFonts w:ascii="Arial" w:eastAsia="微软雅黑" w:hAnsi="Arial" w:cs="Arial" w:hint="eastAsia"/>
          <w:szCs w:val="21"/>
        </w:rPr>
        <w:t>3-2-3</w:t>
      </w:r>
      <w:r w:rsidR="00C26A80" w:rsidRPr="00613BA3">
        <w:rPr>
          <w:rStyle w:val="ab"/>
          <w:rFonts w:ascii="Arial" w:eastAsia="微软雅黑" w:hAnsi="Arial" w:cs="Arial" w:hint="eastAsia"/>
          <w:szCs w:val="21"/>
        </w:rPr>
        <w:t>聚类分析</w:t>
      </w:r>
    </w:p>
    <w:bookmarkStart w:id="30" w:name="DDL_9"/>
    <w:p w14:paraId="75FAAB74" w14:textId="77777777" w:rsidR="00691720" w:rsidRPr="00AC7557" w:rsidRDefault="00613BA3" w:rsidP="00AC7557">
      <w:pPr>
        <w:pStyle w:val="12"/>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1" w:name="_Toc38897768"/>
      <w:r w:rsidR="00D57AC0" w:rsidRPr="009B5153">
        <w:rPr>
          <w:rFonts w:ascii="Arial" w:eastAsia="微软雅黑" w:hAnsi="Arial" w:cs="Arial"/>
          <w:b/>
          <w:sz w:val="28"/>
          <w:szCs w:val="28"/>
        </w:rPr>
        <w:t>功能分析</w:t>
      </w:r>
      <w:bookmarkEnd w:id="31"/>
    </w:p>
    <w:p w14:paraId="2C90714F"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3C57BA64"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0C966E3D"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20FE0D2" w14:textId="7B105526" w:rsidR="00311D47" w:rsidRPr="00987262" w:rsidRDefault="00F6319C" w:rsidP="00F6319C">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363096C8" w14:textId="67A9DB11" w:rsidR="00311D47" w:rsidRPr="00712B25" w:rsidRDefault="00F6319C" w:rsidP="00311D47">
      <w:pPr>
        <w:pStyle w:val="12"/>
        <w:spacing w:line="360" w:lineRule="auto"/>
        <w:ind w:leftChars="171" w:left="410"/>
        <w:jc w:val="center"/>
        <w:rPr>
          <w:rFonts w:ascii="Arial" w:eastAsia="微软雅黑" w:hAnsi="Arial" w:cs="Arial"/>
        </w:rPr>
      </w:pPr>
      <w:r>
        <w:rPr>
          <w:rFonts w:ascii="Arial" w:eastAsia="Arial" w:hAnsi="Arial"/>
          <w:color w:val="000000"/>
        </w:rPr>
        <w:t>groupvs</w:t>
      </w:r>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01153CDF"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26CCE2B2" w14:textId="42F64A26"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1</w:t>
        </w:r>
        <w:r w:rsidRPr="0032793A">
          <w:rPr>
            <w:rStyle w:val="ab"/>
            <w:rFonts w:ascii="Arial" w:eastAsia="微软雅黑" w:hAnsi="Arial" w:cs="Arial"/>
            <w:sz w:val="21"/>
            <w:szCs w:val="21"/>
          </w:rPr>
          <w:t xml:space="preserve"> </w:t>
        </w:r>
        <w:r w:rsidRPr="0032793A">
          <w:rPr>
            <w:rStyle w:val="ab"/>
            <w:rFonts w:ascii="Arial" w:eastAsia="微软雅黑" w:hAnsi="Arial" w:cs="Arial" w:hint="eastAsia"/>
            <w:sz w:val="21"/>
            <w:szCs w:val="21"/>
          </w:rPr>
          <w:t>亚细胞定位分析</w:t>
        </w:r>
      </w:hyperlink>
    </w:p>
    <w:p w14:paraId="1D219C89"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2D7EF8E4"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7B1F1F19"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r w:rsidR="00607CAA" w:rsidRPr="00E455F8">
        <w:rPr>
          <w:rFonts w:ascii="Arial" w:eastAsia="微软雅黑" w:hAnsi="Arial" w:cs="Arial"/>
          <w:sz w:val="21"/>
          <w:szCs w:val="22"/>
        </w:rPr>
        <w:t>interproscan</w:t>
      </w:r>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73F90996" w14:textId="2453793A" w:rsidR="00BC4CB2" w:rsidRPr="001916B4" w:rsidRDefault="00F6319C" w:rsidP="001916B4">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3F1BFB2" w14:textId="6F9FC71A" w:rsidR="00607CAA" w:rsidRPr="00607CAA" w:rsidRDefault="001916B4" w:rsidP="00607CAA">
      <w:pPr>
        <w:spacing w:line="360" w:lineRule="auto"/>
        <w:ind w:left="420"/>
        <w:jc w:val="center"/>
        <w:rPr>
          <w:rFonts w:ascii="Arial" w:eastAsia="微软雅黑" w:hAnsi="Arial" w:cs="Arial"/>
          <w:noProof/>
          <w:sz w:val="21"/>
          <w:szCs w:val="21"/>
        </w:rPr>
      </w:pPr>
      <w:r>
        <w:rPr>
          <w:rFonts w:ascii="Arial" w:eastAsia="Arial" w:hAnsi="Arial"/>
          <w:color w:val="000000"/>
          <w:sz w:val="21"/>
        </w:rPr>
        <w:t>groupvs</w:t>
      </w:r>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5C53E169" w14:textId="77777777" w:rsidR="00BC4CB2" w:rsidRPr="00712B25" w:rsidRDefault="00BC4CB2" w:rsidP="00BC4CB2">
      <w:pPr>
        <w:pStyle w:val="12"/>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18FB5981" w14:textId="0C714F86" w:rsidR="00763F72" w:rsidRPr="00FB3757" w:rsidRDefault="001916B4" w:rsidP="001916B4">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[Domain_Enrichment]</w:t>
      </w:r>
    </w:p>
    <w:p w14:paraId="7DA573F7" w14:textId="460220EA" w:rsidR="008F2DCA" w:rsidRPr="00A621F2" w:rsidRDefault="001916B4" w:rsidP="008F2DCA">
      <w:pPr>
        <w:spacing w:line="360" w:lineRule="auto"/>
        <w:ind w:left="420"/>
        <w:jc w:val="center"/>
        <w:rPr>
          <w:rFonts w:ascii="Arial" w:eastAsia="微软雅黑" w:hAnsi="Arial" w:cs="Arial"/>
          <w:noProof/>
          <w:sz w:val="21"/>
          <w:szCs w:val="21"/>
        </w:rPr>
      </w:pPr>
      <w:r>
        <w:rPr>
          <w:rFonts w:ascii="Arial" w:eastAsia="Arial" w:hAnsi="Arial"/>
          <w:color w:val="000000"/>
          <w:sz w:val="21"/>
        </w:rPr>
        <w:t>groupvs</w:t>
      </w:r>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4F5EBD38"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008DFC2B"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20FA388" w14:textId="7766C740"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00FF774B">
          <w:rPr>
            <w:rStyle w:val="ab"/>
            <w:rFonts w:ascii="Arial" w:eastAsia="微软雅黑" w:hAnsi="Arial" w:cs="Arial" w:hint="eastAsia"/>
            <w:sz w:val="21"/>
            <w:szCs w:val="21"/>
          </w:rPr>
          <w:t>/3-3-</w:t>
        </w:r>
        <w:r w:rsidR="00FF774B">
          <w:rPr>
            <w:rStyle w:val="ab"/>
            <w:rFonts w:ascii="Arial" w:eastAsia="微软雅黑" w:hAnsi="Arial" w:cs="Arial"/>
            <w:sz w:val="21"/>
            <w:szCs w:val="21"/>
          </w:rPr>
          <w:t>2</w:t>
        </w:r>
        <w:r w:rsidRPr="0032793A">
          <w:rPr>
            <w:rStyle w:val="ab"/>
            <w:rFonts w:ascii="Arial" w:eastAsia="微软雅黑" w:hAnsi="Arial" w:cs="Arial" w:hint="eastAsia"/>
            <w:sz w:val="21"/>
            <w:szCs w:val="21"/>
          </w:rPr>
          <w:t>结构域分析</w:t>
        </w:r>
      </w:hyperlink>
    </w:p>
    <w:p w14:paraId="0D01952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10C43BC3"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5335509A"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3F61F697"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b"/>
            <w:rFonts w:ascii="Arial" w:eastAsia="微软雅黑" w:hAnsi="Arial" w:cs="Arial"/>
            <w:sz w:val="21"/>
            <w:szCs w:val="21"/>
          </w:rPr>
          <w:t>http://www.geneontology.org/</w:t>
        </w:r>
      </w:hyperlink>
      <w:hyperlink r:id="rId18" w:history="1">
        <w:r w:rsidRPr="00712B25">
          <w:rPr>
            <w:rStyle w:val="ab"/>
            <w:rFonts w:ascii="Arial" w:eastAsia="微软雅黑" w:hAnsi="Arial" w:cs="Arial"/>
            <w:sz w:val="21"/>
            <w:szCs w:val="21"/>
          </w:rPr>
          <w:t>http://en.wikipedia.org/wiki/Gene_Ontology</w:t>
        </w:r>
      </w:hyperlink>
    </w:p>
    <w:p w14:paraId="2C3DE61C" w14:textId="748C0DE0" w:rsidR="00DF7991" w:rsidRPr="008657AE" w:rsidRDefault="001916B4" w:rsidP="008657AE">
      <w:pPr>
        <w:ind w:firstLineChars="200" w:firstLine="420"/>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16"/>
        </w:rPr>
        <w:t>GOLevel2</w:t>
      </w:r>
      <w:r>
        <w:rPr>
          <w:rFonts w:ascii="Arial" w:eastAsia="微软雅黑" w:hAnsi="Arial" w:cs="Arial"/>
          <w:noProof/>
          <w:sz w:val="21"/>
          <w:szCs w:val="16"/>
        </w:rPr>
        <w:t>]</w:t>
      </w:r>
    </w:p>
    <w:p w14:paraId="5DB17F2F" w14:textId="6EAA622B" w:rsidR="00DF7991" w:rsidRPr="00E42F05" w:rsidRDefault="001916B4" w:rsidP="00DF7991">
      <w:pPr>
        <w:widowControl/>
        <w:spacing w:line="360" w:lineRule="auto"/>
        <w:ind w:left="410"/>
        <w:jc w:val="center"/>
        <w:rPr>
          <w:rFonts w:ascii="Arial" w:eastAsia="微软雅黑" w:hAnsi="Arial" w:cs="Arial"/>
          <w:color w:val="8496B0"/>
          <w:sz w:val="21"/>
          <w:szCs w:val="21"/>
        </w:rPr>
      </w:pPr>
      <w:r>
        <w:rPr>
          <w:rFonts w:ascii="Arial" w:eastAsia="Arial" w:hAnsi="Arial"/>
          <w:color w:val="000000"/>
          <w:sz w:val="21"/>
        </w:rPr>
        <w:t>groupvs</w:t>
      </w:r>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7D69250F" w14:textId="77777777"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下</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w:t>
      </w:r>
      <w:r w:rsidR="00CB0C7E" w:rsidRPr="00712B25">
        <w:rPr>
          <w:rFonts w:ascii="Arial" w:eastAsia="微软雅黑" w:hAnsi="Arial" w:cs="Arial"/>
          <w:color w:val="C00000"/>
          <w:sz w:val="18"/>
          <w:szCs w:val="18"/>
        </w:rPr>
        <w:t>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上</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数目占总的差异表达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数目的百分比。一般情况下，某一功能类别对应的差异表达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45BF9B5F" w14:textId="77777777" w:rsidR="001D5E6E" w:rsidRPr="00712B25" w:rsidRDefault="001D5E6E" w:rsidP="001D5E6E">
      <w:pPr>
        <w:pStyle w:val="12"/>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62B86D24" w14:textId="550A3782" w:rsidR="008F2DCA" w:rsidRPr="00A36B07" w:rsidRDefault="00682BC0" w:rsidP="00A36B07">
      <w:pPr>
        <w:pStyle w:val="12"/>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w:t>
      </w:r>
      <w:r w:rsidR="00A36B07">
        <w:rPr>
          <w:rFonts w:ascii="Arial" w:eastAsia="微软雅黑" w:hAnsi="Arial" w:cs="Arial" w:hint="eastAsia"/>
        </w:rPr>
        <w:lastRenderedPageBreak/>
        <w:t>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1916B4">
        <w:rPr>
          <w:rFonts w:ascii="微软雅黑" w:eastAsia="微软雅黑" w:hAnsi="微软雅黑"/>
          <w:color w:val="000000"/>
        </w:rPr>
        <w:t>BP-TOP5</w:t>
      </w:r>
      <w:r>
        <w:rPr>
          <w:rFonts w:ascii="微软雅黑" w:eastAsia="微软雅黑" w:hAnsi="微软雅黑"/>
          <w:color w:val="000000"/>
        </w:rPr>
        <w:t>等重要生物学过程，</w:t>
      </w:r>
      <w:r w:rsidR="001916B4">
        <w:rPr>
          <w:rFonts w:ascii="Arial" w:eastAsia="Arial" w:hAnsi="Arial"/>
          <w:b/>
          <w:color w:val="000000"/>
        </w:rPr>
        <w:t>MF-TOP5</w:t>
      </w:r>
      <w:r>
        <w:rPr>
          <w:rFonts w:ascii="微软雅黑" w:eastAsia="微软雅黑" w:hAnsi="微软雅黑"/>
          <w:color w:val="000000"/>
        </w:rPr>
        <w:t>等分子功能</w:t>
      </w:r>
      <w:r w:rsidR="001916B4">
        <w:rPr>
          <w:rFonts w:ascii="微软雅黑" w:eastAsia="微软雅黑" w:hAnsi="微软雅黑" w:hint="eastAsia"/>
          <w:color w:val="000000"/>
        </w:rPr>
        <w:t>，</w:t>
      </w:r>
      <w:r w:rsidR="001916B4">
        <w:rPr>
          <w:rFonts w:asciiTheme="minorEastAsia" w:eastAsiaTheme="minorEastAsia" w:hAnsiTheme="minorEastAsia" w:hint="eastAsia"/>
          <w:b/>
          <w:color w:val="000000"/>
        </w:rPr>
        <w:t>CC</w:t>
      </w:r>
      <w:r w:rsidR="001916B4">
        <w:rPr>
          <w:rFonts w:ascii="Arial" w:eastAsia="Arial" w:hAnsi="Arial"/>
          <w:b/>
          <w:color w:val="000000"/>
        </w:rPr>
        <w:t>-TOP5</w:t>
      </w:r>
      <w:r>
        <w:rPr>
          <w:rFonts w:ascii="微软雅黑" w:eastAsia="微软雅黑" w:hAnsi="微软雅黑"/>
          <w:color w:val="000000"/>
        </w:rPr>
        <w:t>等定位蛋白质，发生了显著性变化。</w:t>
      </w:r>
    </w:p>
    <w:p w14:paraId="583FF1EB" w14:textId="448A0D68" w:rsidR="00305789" w:rsidRPr="00712B25"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2830972B" w14:textId="3BF42181" w:rsidR="008F2DCA" w:rsidRPr="00712B25" w:rsidRDefault="001916B4" w:rsidP="008F2DC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6B241B71" w14:textId="3BD5A52C"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szCs w:val="21"/>
        </w:rPr>
        <w:t>[CC_Enrichment]</w:t>
      </w:r>
    </w:p>
    <w:p w14:paraId="633DC18C" w14:textId="54CAF44D" w:rsidR="00682BC0" w:rsidRPr="00712B25" w:rsidRDefault="001916B4" w:rsidP="00682BC0">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53370FAB" w14:textId="5524BC1D" w:rsidR="00682BC0" w:rsidRPr="001916B4" w:rsidRDefault="001916B4" w:rsidP="001916B4">
      <w:pPr>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0260FDF9" w14:textId="71E36BC0" w:rsidR="00682BC0" w:rsidRPr="004A2CB9" w:rsidRDefault="001916B4" w:rsidP="004A2CB9">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5DFBEDAE"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24DA1D35" w14:textId="77777777" w:rsidR="009163CA" w:rsidRDefault="009163CA" w:rsidP="009163CA">
      <w:pPr>
        <w:pStyle w:val="12"/>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r>
        <w:rPr>
          <w:rFonts w:ascii="Arial" w:eastAsia="微软雅黑" w:hAnsi="Arial" w:cs="Arial" w:hint="eastAsia"/>
        </w:rPr>
        <w:t>to</w:t>
      </w:r>
      <w:r>
        <w:rPr>
          <w:rFonts w:ascii="Arial" w:eastAsia="微软雅黑" w:hAnsi="Arial" w:cs="Arial"/>
        </w:rPr>
        <w:t>pGO</w:t>
      </w:r>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5E9F416F" w14:textId="77777777" w:rsidR="009163CA" w:rsidRPr="00A36B07" w:rsidRDefault="009163CA" w:rsidP="009163CA">
      <w:pPr>
        <w:pStyle w:val="12"/>
        <w:spacing w:line="360" w:lineRule="auto"/>
        <w:ind w:leftChars="171" w:left="410"/>
        <w:rPr>
          <w:rFonts w:ascii="Arial" w:eastAsia="微软雅黑" w:hAnsi="Arial" w:cs="Arial"/>
        </w:rPr>
      </w:pPr>
    </w:p>
    <w:p w14:paraId="1E9E2E98" w14:textId="167E28AC" w:rsidR="009163CA"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356E4CF2" w14:textId="3EE112DF" w:rsidR="00E13E6A" w:rsidRDefault="008F36AB" w:rsidP="00E13E6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638A9D94" w14:textId="540E1100" w:rsidR="00C441B1"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57CC2369" w14:textId="198519EF" w:rsidR="00C441B1" w:rsidRDefault="008F36AB" w:rsidP="00C441B1">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4D775B85" w14:textId="71B6F17C" w:rsidR="00AD3514" w:rsidRPr="008F36AB" w:rsidRDefault="008F36AB" w:rsidP="008F36AB">
      <w:pPr>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76FED820" w14:textId="1C1AA4C7" w:rsidR="00C441B1" w:rsidRPr="00C441B1" w:rsidRDefault="008F36AB" w:rsidP="00E13E6A">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29B64986" w14:textId="77777777" w:rsidR="009163CA" w:rsidRPr="009163CA" w:rsidRDefault="009163CA" w:rsidP="009163CA">
      <w:pPr>
        <w:pStyle w:val="12"/>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w:t>
      </w:r>
      <w:r w:rsidRPr="009163CA">
        <w:rPr>
          <w:rFonts w:ascii="Arial" w:eastAsia="微软雅黑" w:hAnsi="Arial" w:cs="Arial" w:hint="eastAsia"/>
          <w:color w:val="C00000"/>
          <w:sz w:val="18"/>
          <w:szCs w:val="18"/>
        </w:rPr>
        <w:lastRenderedPageBreak/>
        <w:t>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512F63EF"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2219A1E4" w14:textId="64CF5E4F" w:rsidR="00E13E6A" w:rsidRPr="00E42F05" w:rsidRDefault="00311184" w:rsidP="00311184">
      <w:pPr>
        <w:spacing w:line="360" w:lineRule="auto"/>
        <w:ind w:leftChars="171" w:left="410"/>
        <w:rPr>
          <w:rFonts w:ascii="Arial" w:eastAsia="微软雅黑" w:hAnsi="Arial" w:cs="Arial"/>
          <w:color w:val="4472C4"/>
          <w:sz w:val="21"/>
          <w:szCs w:val="21"/>
        </w:rPr>
      </w:pPr>
      <w:bookmarkStart w:id="32" w:name="OUT_FLIES_4"/>
      <w:bookmarkEnd w:id="32"/>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sz w:val="21"/>
            <w:szCs w:val="21"/>
          </w:rPr>
          <w:t>/</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3</w:t>
        </w:r>
        <w:r w:rsidRPr="0032793A">
          <w:rPr>
            <w:rStyle w:val="ab"/>
            <w:rFonts w:ascii="Arial" w:eastAsia="微软雅黑" w:hAnsi="Arial" w:cs="Arial" w:hint="eastAsia"/>
            <w:sz w:val="21"/>
            <w:szCs w:val="21"/>
          </w:rPr>
          <w:t>GO</w:t>
        </w:r>
        <w:r w:rsidRPr="0032793A">
          <w:rPr>
            <w:rStyle w:val="ab"/>
            <w:rFonts w:ascii="Arial" w:eastAsia="微软雅黑" w:hAnsi="Arial" w:cs="Arial" w:hint="eastAsia"/>
            <w:sz w:val="21"/>
            <w:szCs w:val="21"/>
          </w:rPr>
          <w:t>功能分析</w:t>
        </w:r>
      </w:hyperlink>
    </w:p>
    <w:p w14:paraId="4C64680B"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2F83B06"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3" w:name="DDL_12"/>
      <w:bookmarkEnd w:id="27"/>
      <w:bookmarkEnd w:id="3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47FD2487" w14:textId="06F6E5F9"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F33F9C">
        <w:rPr>
          <w:rFonts w:ascii="Arial" w:eastAsia="Arial" w:hAnsi="Arial"/>
          <w:b/>
          <w:color w:val="000000"/>
          <w:sz w:val="21"/>
        </w:rPr>
        <w:t>kegg-map2query-top5</w:t>
      </w:r>
      <w:r>
        <w:rPr>
          <w:rFonts w:ascii="微软雅黑" w:eastAsia="微软雅黑" w:hAnsi="微软雅黑"/>
          <w:color w:val="000000"/>
          <w:sz w:val="21"/>
        </w:rPr>
        <w:t>，如下图。</w:t>
      </w:r>
    </w:p>
    <w:p w14:paraId="556F3698"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b"/>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268E401C" w14:textId="0783E0AF" w:rsidR="00497B30" w:rsidRPr="00712B25" w:rsidRDefault="00F33F9C" w:rsidP="00F33F9C">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TopMapStat</w:t>
      </w:r>
      <w:r>
        <w:rPr>
          <w:rFonts w:ascii="Arial" w:eastAsia="微软雅黑" w:hAnsi="Arial" w:cs="Arial"/>
          <w:noProof/>
          <w:sz w:val="21"/>
          <w:szCs w:val="21"/>
        </w:rPr>
        <w:t>]</w:t>
      </w:r>
    </w:p>
    <w:p w14:paraId="3A3E3250" w14:textId="1122708C" w:rsidR="007A785C" w:rsidRPr="00712B25" w:rsidRDefault="00F33F9C" w:rsidP="007A785C">
      <w:pPr>
        <w:pStyle w:val="12"/>
        <w:spacing w:line="360" w:lineRule="auto"/>
        <w:ind w:leftChars="171" w:left="410"/>
        <w:jc w:val="center"/>
        <w:rPr>
          <w:rFonts w:ascii="Arial" w:eastAsia="微软雅黑" w:hAnsi="Arial" w:cs="Arial"/>
          <w:szCs w:val="21"/>
        </w:rPr>
      </w:pPr>
      <w:r>
        <w:rPr>
          <w:rFonts w:ascii="Arial" w:eastAsia="Arial" w:hAnsi="Arial"/>
          <w:color w:val="000000"/>
        </w:rPr>
        <w:t>groupvs</w:t>
      </w:r>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7F1CED1E"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13C191BC" w14:textId="77777777" w:rsidR="007A785C" w:rsidRPr="00712B25" w:rsidRDefault="007A785C" w:rsidP="007A785C">
      <w:pPr>
        <w:pStyle w:val="12"/>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04009A44" w14:textId="49160E72" w:rsidR="00F03C1D" w:rsidRPr="00607CAA" w:rsidRDefault="00D43ADC" w:rsidP="00963777">
      <w:pPr>
        <w:pStyle w:val="12"/>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w:t>
      </w:r>
      <w:r w:rsidRPr="00712B25">
        <w:rPr>
          <w:rFonts w:ascii="Arial" w:eastAsia="微软雅黑" w:hAnsi="Arial" w:cs="Arial"/>
        </w:rPr>
        <w:lastRenderedPageBreak/>
        <w:t>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4" w:name="DDL_13"/>
      <w:bookmarkEnd w:id="33"/>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33F9C">
        <w:rPr>
          <w:rFonts w:ascii="微软雅黑" w:eastAsia="微软雅黑" w:hAnsi="微软雅黑"/>
          <w:color w:val="000000"/>
        </w:rPr>
        <w:t>KeggEnrich-top5</w:t>
      </w:r>
      <w:r>
        <w:rPr>
          <w:rFonts w:ascii="微软雅黑" w:eastAsia="微软雅黑" w:hAnsi="微软雅黑"/>
          <w:color w:val="000000"/>
        </w:rPr>
        <w:t>等重要通路发生了显著变化。以</w:t>
      </w:r>
      <w:r w:rsidR="00F33F9C">
        <w:rPr>
          <w:rFonts w:ascii="微软雅黑" w:eastAsia="微软雅黑" w:hAnsi="微软雅黑"/>
          <w:color w:val="000000"/>
        </w:rPr>
        <w:t>KeggEnrich-top1</w:t>
      </w:r>
      <w:r>
        <w:rPr>
          <w:rFonts w:ascii="微软雅黑" w:eastAsia="微软雅黑" w:hAnsi="微软雅黑"/>
          <w:color w:val="000000"/>
        </w:rPr>
        <w:t>通路进行可视化展示，如下图。</w:t>
      </w:r>
    </w:p>
    <w:p w14:paraId="262AC253" w14:textId="784F7662" w:rsidR="00963777" w:rsidRPr="00F33F9C" w:rsidRDefault="00F33F9C" w:rsidP="00F33F9C">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516DB6A7" w14:textId="6DF480D2" w:rsidR="00F0065D" w:rsidRPr="00F0065D" w:rsidRDefault="00F33F9C" w:rsidP="00A80176">
      <w:pPr>
        <w:spacing w:line="360" w:lineRule="auto"/>
        <w:ind w:left="426" w:firstLineChars="202" w:firstLine="424"/>
        <w:jc w:val="center"/>
        <w:rPr>
          <w:rFonts w:ascii="Arial" w:eastAsia="微软雅黑" w:hAnsi="Arial" w:cs="Arial"/>
          <w:sz w:val="21"/>
          <w:szCs w:val="21"/>
        </w:rPr>
      </w:pPr>
      <w:r>
        <w:rPr>
          <w:rFonts w:asciiTheme="minorEastAsia" w:eastAsiaTheme="minorEastAsia" w:hAnsiTheme="minorEastAsia" w:hint="eastAsia"/>
          <w:color w:val="000000"/>
          <w:sz w:val="21"/>
          <w:szCs w:val="21"/>
        </w:rPr>
        <w:t>groupvs</w:t>
      </w:r>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79050FF6"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524254C4" w14:textId="6A88D044" w:rsidR="00607CAA" w:rsidRDefault="00F33F9C" w:rsidP="00F33F9C">
      <w:pPr>
        <w:pStyle w:val="12"/>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55BABB8B" w14:textId="4B97C82E" w:rsidR="00701B35" w:rsidRPr="00712B25" w:rsidRDefault="00701B35" w:rsidP="00701B35">
      <w:pPr>
        <w:pStyle w:val="12"/>
        <w:spacing w:line="360" w:lineRule="auto"/>
        <w:ind w:leftChars="171" w:left="410"/>
        <w:jc w:val="center"/>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通路图示例</w:t>
      </w:r>
    </w:p>
    <w:p w14:paraId="77B9A340"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7B8D3B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789E40D5" w14:textId="634A9C78" w:rsidR="008F2DCA" w:rsidRPr="00E42F05" w:rsidRDefault="00917254" w:rsidP="00917254">
      <w:pPr>
        <w:spacing w:line="360" w:lineRule="auto"/>
        <w:ind w:leftChars="171" w:left="410"/>
        <w:rPr>
          <w:rFonts w:ascii="Arial" w:eastAsia="微软雅黑" w:hAnsi="Arial" w:cs="Arial"/>
          <w:color w:val="4472C4"/>
          <w:sz w:val="21"/>
          <w:szCs w:val="21"/>
        </w:rPr>
      </w:pPr>
      <w:bookmarkStart w:id="35" w:name="OUT_FLIES_5"/>
      <w:bookmarkEnd w:id="35"/>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b"/>
            <w:rFonts w:ascii="Arial" w:eastAsia="微软雅黑" w:hAnsi="Arial" w:cs="Arial" w:hint="eastAsia"/>
            <w:sz w:val="21"/>
            <w:szCs w:val="21"/>
          </w:rPr>
          <w:t>3-3</w:t>
        </w:r>
        <w:r w:rsidRPr="0032793A">
          <w:rPr>
            <w:rStyle w:val="ab"/>
            <w:rFonts w:ascii="Arial" w:eastAsia="微软雅黑" w:hAnsi="Arial" w:cs="Arial" w:hint="eastAsia"/>
            <w:sz w:val="21"/>
            <w:szCs w:val="21"/>
          </w:rPr>
          <w:t>功能分析</w:t>
        </w:r>
        <w:r w:rsidRPr="0032793A">
          <w:rPr>
            <w:rStyle w:val="ab"/>
            <w:rFonts w:ascii="Arial" w:eastAsia="微软雅黑" w:hAnsi="Arial" w:cs="Arial" w:hint="eastAsia"/>
            <w:sz w:val="21"/>
            <w:szCs w:val="21"/>
          </w:rPr>
          <w:t>/3-3-</w:t>
        </w:r>
        <w:r w:rsidR="00FF774B">
          <w:rPr>
            <w:rStyle w:val="ab"/>
            <w:rFonts w:ascii="Arial" w:eastAsia="微软雅黑" w:hAnsi="Arial" w:cs="Arial"/>
            <w:sz w:val="21"/>
            <w:szCs w:val="21"/>
          </w:rPr>
          <w:t>4</w:t>
        </w:r>
        <w:r w:rsidRPr="0032793A">
          <w:rPr>
            <w:rStyle w:val="ab"/>
            <w:rFonts w:ascii="Arial" w:eastAsia="微软雅黑" w:hAnsi="Arial" w:cs="Arial" w:hint="eastAsia"/>
            <w:sz w:val="21"/>
            <w:szCs w:val="21"/>
          </w:rPr>
          <w:t>KEGG</w:t>
        </w:r>
        <w:r w:rsidRPr="0032793A">
          <w:rPr>
            <w:rStyle w:val="ab"/>
            <w:rFonts w:ascii="Arial" w:eastAsia="微软雅黑" w:hAnsi="Arial" w:cs="Arial" w:hint="eastAsia"/>
            <w:sz w:val="21"/>
            <w:szCs w:val="21"/>
          </w:rPr>
          <w:t>通路分析</w:t>
        </w:r>
      </w:hyperlink>
    </w:p>
    <w:p w14:paraId="6A2A1E2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6" w:name="PIC_23"/>
      <w:bookmarkStart w:id="37" w:name="DDL_8"/>
      <w:bookmarkEnd w:id="34"/>
      <w:bookmarkEnd w:id="36"/>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6CD43BF3" w14:textId="77777777" w:rsidR="00701B35" w:rsidRPr="00712B25" w:rsidRDefault="00242E8A" w:rsidP="00F65AAE">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Protein Protein Interaction,PPI</w:t>
      </w:r>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250CBB6F" w14:textId="77777777" w:rsidR="00F03C1D" w:rsidRPr="0046071A" w:rsidRDefault="00F03C1D" w:rsidP="00242E8A">
      <w:pPr>
        <w:pStyle w:val="12"/>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r w:rsidR="00242E8A" w:rsidRPr="0046071A">
        <w:rPr>
          <w:rFonts w:ascii="Arial" w:eastAsia="微软雅黑" w:hAnsi="Arial" w:cs="Arial"/>
        </w:rPr>
        <w:t>CytoScape</w:t>
      </w:r>
      <w:r w:rsidR="00242E8A" w:rsidRPr="0046071A">
        <w:rPr>
          <w:rFonts w:ascii="Arial" w:eastAsia="微软雅黑" w:hAnsi="Arial" w:cs="Arial"/>
        </w:rPr>
        <w:t>软件，</w:t>
      </w:r>
      <w:r w:rsidR="002D438A" w:rsidRPr="002D438A">
        <w:rPr>
          <w:rFonts w:ascii="Arial" w:eastAsia="微软雅黑" w:hAnsi="Arial" w:cs="Arial" w:hint="eastAsia"/>
        </w:rPr>
        <w:t>对比较</w:t>
      </w:r>
      <w:r w:rsidR="002D438A" w:rsidRPr="002D438A">
        <w:rPr>
          <w:rFonts w:ascii="Arial" w:eastAsia="微软雅黑" w:hAnsi="Arial" w:cs="Arial" w:hint="eastAsia"/>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747F695D" w14:textId="5CECBA62" w:rsidR="00F03C1D" w:rsidRDefault="00F33F9C" w:rsidP="00B70A42">
      <w:pPr>
        <w:pStyle w:val="12"/>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2871A3">
        <w:rPr>
          <w:rFonts w:ascii="Arial" w:eastAsia="微软雅黑" w:hAnsi="Arial" w:cs="Arial"/>
          <w:noProof/>
          <w:szCs w:val="21"/>
        </w:rPr>
        <w:t>ppi</w:t>
      </w:r>
      <w:r>
        <w:rPr>
          <w:rFonts w:ascii="Arial" w:eastAsia="微软雅黑" w:hAnsi="Arial" w:cs="Arial"/>
          <w:noProof/>
          <w:szCs w:val="21"/>
        </w:rPr>
        <w:t>]</w:t>
      </w:r>
    </w:p>
    <w:p w14:paraId="56F9FF08" w14:textId="1A257716" w:rsidR="00712B25" w:rsidRPr="00712B25" w:rsidRDefault="00F33F9C" w:rsidP="00712B25">
      <w:pPr>
        <w:pStyle w:val="12"/>
        <w:spacing w:line="360" w:lineRule="auto"/>
        <w:ind w:leftChars="171" w:left="410"/>
        <w:jc w:val="center"/>
        <w:rPr>
          <w:rFonts w:ascii="Arial" w:eastAsia="微软雅黑" w:hAnsi="Arial" w:cs="Arial"/>
        </w:rPr>
      </w:pPr>
      <w:r>
        <w:rPr>
          <w:rFonts w:ascii="Arial" w:eastAsia="Arial" w:hAnsi="Arial"/>
          <w:color w:val="000000"/>
        </w:rPr>
        <w:t>groupvs</w:t>
      </w:r>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4FB9C5A0"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2CF908E4" w14:textId="77777777" w:rsidR="004831E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4831EE">
        <w:rPr>
          <w:rFonts w:ascii="Arial" w:eastAsia="微软雅黑" w:hAnsi="Arial" w:cs="Arial" w:hint="eastAsia"/>
          <w:sz w:val="21"/>
          <w:szCs w:val="21"/>
        </w:rPr>
        <w:t>。</w:t>
      </w:r>
    </w:p>
    <w:p w14:paraId="24DF5E4C" w14:textId="0D706C57"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283154EA" w14:textId="7ECDAA6C" w:rsidR="006D3FF9" w:rsidRPr="00B70A42" w:rsidRDefault="00F33F9C" w:rsidP="00F33F9C">
      <w:pPr>
        <w:pStyle w:val="12"/>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07935D8B" w14:textId="77777777" w:rsidR="008A3F2C" w:rsidRDefault="008A3F2C" w:rsidP="008A3F2C">
      <w:pPr>
        <w:pStyle w:val="12"/>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B784A61" w14:textId="77777777" w:rsidR="005B610F" w:rsidRPr="005B610F" w:rsidRDefault="005B610F" w:rsidP="005B610F">
      <w:pPr>
        <w:pStyle w:val="12"/>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同一网络模块内蛋白往往具有相似的生物学功能，可选区感兴趣功能模块内的蛋白作为后续研究重点</w:t>
      </w:r>
      <w:r w:rsidRPr="005B610F">
        <w:rPr>
          <w:rFonts w:ascii="Arial" w:eastAsia="微软雅黑" w:hAnsi="Arial" w:cs="Arial"/>
          <w:color w:val="C00000"/>
          <w:sz w:val="18"/>
          <w:szCs w:val="18"/>
        </w:rPr>
        <w:t>。</w:t>
      </w:r>
    </w:p>
    <w:p w14:paraId="10CA3D83"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8" w:name="OUT_FLIES_6"/>
    <w:bookmarkEnd w:id="38"/>
    <w:p w14:paraId="39A68F00" w14:textId="08137AEF" w:rsidR="00F03C1D" w:rsidRPr="00613BA3" w:rsidRDefault="00613BA3" w:rsidP="00B70A42">
      <w:pPr>
        <w:pStyle w:val="12"/>
        <w:numPr>
          <w:ilvl w:val="0"/>
          <w:numId w:val="34"/>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"C:\\Users\\wjb\\Desktop\\report\\autoReport\\template\\3-3</w:instrText>
      </w:r>
      <w:r w:rsidR="0004058B">
        <w:rPr>
          <w:rFonts w:ascii="Arial" w:eastAsia="微软雅黑" w:hAnsi="Arial" w:cs="Arial" w:hint="eastAsia"/>
          <w:color w:val="4472C4"/>
          <w:szCs w:val="21"/>
        </w:rPr>
        <w:instrText>功能分析</w:instrText>
      </w:r>
      <w:r w:rsidR="0004058B">
        <w:rPr>
          <w:rFonts w:ascii="Arial" w:eastAsia="微软雅黑" w:hAnsi="Arial" w:cs="Arial" w:hint="eastAsia"/>
          <w:color w:val="4472C4"/>
          <w:szCs w:val="21"/>
        </w:rPr>
        <w:instrText>\\3-3-6</w:instrText>
      </w:r>
      <w:r w:rsidR="0004058B">
        <w:rPr>
          <w:rFonts w:ascii="Arial" w:eastAsia="微软雅黑" w:hAnsi="Arial" w:cs="Arial" w:hint="eastAsia"/>
          <w:color w:val="4472C4"/>
          <w:szCs w:val="21"/>
        </w:rPr>
        <w:instrText>蛋白互作网络分析</w:instrText>
      </w:r>
      <w:r w:rsidR="0004058B">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b"/>
          <w:rFonts w:ascii="Arial" w:eastAsia="微软雅黑" w:hAnsi="Arial" w:cs="Arial" w:hint="eastAsia"/>
          <w:szCs w:val="21"/>
        </w:rPr>
        <w:t>3-3</w:t>
      </w:r>
      <w:r w:rsidR="00B70A42" w:rsidRPr="00613BA3">
        <w:rPr>
          <w:rStyle w:val="ab"/>
          <w:rFonts w:ascii="Arial" w:eastAsia="微软雅黑" w:hAnsi="Arial" w:cs="Arial" w:hint="eastAsia"/>
          <w:szCs w:val="21"/>
        </w:rPr>
        <w:t>功能分析</w:t>
      </w:r>
      <w:r w:rsidR="0032793A" w:rsidRPr="00613BA3">
        <w:rPr>
          <w:rStyle w:val="ab"/>
          <w:rFonts w:ascii="Arial" w:eastAsia="微软雅黑" w:hAnsi="Arial" w:cs="Arial" w:hint="eastAsia"/>
          <w:szCs w:val="21"/>
        </w:rPr>
        <w:t>/3-3-</w:t>
      </w:r>
      <w:r w:rsidR="00B158FA">
        <w:rPr>
          <w:rStyle w:val="ab"/>
          <w:rFonts w:ascii="Arial" w:eastAsia="微软雅黑" w:hAnsi="Arial" w:cs="Arial"/>
          <w:szCs w:val="21"/>
        </w:rPr>
        <w:t>5</w:t>
      </w:r>
      <w:r w:rsidR="00B70A42" w:rsidRPr="00613BA3">
        <w:rPr>
          <w:rStyle w:val="ab"/>
          <w:rFonts w:ascii="Arial" w:eastAsia="微软雅黑" w:hAnsi="Arial" w:cs="Arial" w:hint="eastAsia"/>
          <w:szCs w:val="21"/>
        </w:rPr>
        <w:t>蛋白互作网络分析</w:t>
      </w:r>
    </w:p>
    <w:bookmarkStart w:id="39" w:name="_Toc482866467"/>
    <w:bookmarkStart w:id="40" w:name="_Toc490125273"/>
    <w:bookmarkEnd w:id="37"/>
    <w:p w14:paraId="45C8C69F" w14:textId="77777777" w:rsidR="00D06BBB" w:rsidRPr="009B5153" w:rsidRDefault="00613BA3" w:rsidP="007210F6">
      <w:pPr>
        <w:pStyle w:val="1"/>
      </w:pPr>
      <w:r w:rsidRPr="00E42F05">
        <w:rPr>
          <w:b w:val="0"/>
          <w:color w:val="4472C4"/>
          <w:kern w:val="2"/>
          <w:sz w:val="21"/>
          <w:szCs w:val="21"/>
        </w:rPr>
        <w:fldChar w:fldCharType="end"/>
      </w:r>
      <w:bookmarkStart w:id="41" w:name="_Toc38897769"/>
      <w:r w:rsidR="00F03C1D" w:rsidRPr="009B5153">
        <w:t>材料和方法</w:t>
      </w:r>
      <w:bookmarkStart w:id="42" w:name="_Toc503734538"/>
      <w:bookmarkStart w:id="43" w:name="_Toc18567402"/>
      <w:bookmarkStart w:id="44" w:name="_Toc482866468"/>
      <w:bookmarkStart w:id="45" w:name="_Toc490125274"/>
      <w:bookmarkEnd w:id="39"/>
      <w:bookmarkEnd w:id="40"/>
      <w:bookmarkEnd w:id="42"/>
      <w:bookmarkEnd w:id="43"/>
      <w:r w:rsidR="006D2576" w:rsidRPr="009B5153">
        <w:t xml:space="preserve"> Materials and Methods</w:t>
      </w:r>
      <w:bookmarkEnd w:id="41"/>
    </w:p>
    <w:p w14:paraId="42789083" w14:textId="77777777" w:rsidR="00EC0D74" w:rsidRPr="009B5153" w:rsidRDefault="00EC0D74" w:rsidP="00040064">
      <w:pPr>
        <w:pStyle w:val="12"/>
        <w:numPr>
          <w:ilvl w:val="0"/>
          <w:numId w:val="20"/>
        </w:numPr>
        <w:spacing w:line="360" w:lineRule="auto"/>
        <w:ind w:firstLineChars="0"/>
        <w:jc w:val="left"/>
        <w:outlineLvl w:val="1"/>
        <w:rPr>
          <w:rFonts w:ascii="Arial" w:eastAsia="微软雅黑" w:hAnsi="Arial" w:cs="Arial"/>
          <w:b/>
          <w:sz w:val="28"/>
          <w:szCs w:val="28"/>
        </w:rPr>
      </w:pPr>
      <w:bookmarkStart w:id="46" w:name="_Toc38897770"/>
      <w:r w:rsidRPr="009B5153">
        <w:rPr>
          <w:rFonts w:ascii="Arial" w:eastAsia="微软雅黑" w:hAnsi="Arial" w:cs="Arial"/>
          <w:b/>
          <w:sz w:val="28"/>
          <w:szCs w:val="28"/>
        </w:rPr>
        <w:t>质谱实验方法</w:t>
      </w:r>
      <w:bookmarkEnd w:id="46"/>
    </w:p>
    <w:p w14:paraId="264CC7C2" w14:textId="77777777" w:rsidR="00EC0D74" w:rsidRDefault="00EC0D74" w:rsidP="00E478DD">
      <w:pPr>
        <w:pStyle w:val="12"/>
        <w:spacing w:line="360" w:lineRule="auto"/>
        <w:ind w:left="845" w:firstLineChars="0" w:firstLine="0"/>
        <w:jc w:val="left"/>
        <w:outlineLvl w:val="2"/>
        <w:rPr>
          <w:rFonts w:ascii="Arial" w:eastAsia="微软雅黑" w:hAnsi="Arial" w:cs="Arial"/>
          <w:b/>
          <w:sz w:val="24"/>
          <w:szCs w:val="24"/>
        </w:rPr>
      </w:pPr>
      <w:bookmarkStart w:id="47"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7"/>
    </w:p>
    <w:p w14:paraId="6A9832F8" w14:textId="77777777" w:rsidR="00E85BD8" w:rsidRPr="00E42F05" w:rsidRDefault="00E85BD8" w:rsidP="00E85BD8">
      <w:pPr>
        <w:pStyle w:val="12"/>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w:t>
      </w:r>
      <w:r w:rsidRPr="00E42F05">
        <w:rPr>
          <w:rFonts w:eastAsia="微软雅黑" w:cs="Calibri" w:hint="eastAsia"/>
          <w:szCs w:val="21"/>
        </w:rPr>
        <w:lastRenderedPageBreak/>
        <w:t>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BE83799"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t>4.1.2</w:t>
      </w:r>
      <w:r w:rsidR="002669B1">
        <w:rPr>
          <w:rFonts w:ascii="Arial" w:eastAsia="微软雅黑" w:hAnsi="Arial" w:cs="Arial"/>
          <w:b/>
          <w:szCs w:val="24"/>
        </w:rPr>
        <w:t xml:space="preserve"> </w:t>
      </w:r>
      <w:r w:rsidR="00B01D0A">
        <w:rPr>
          <w:rFonts w:ascii="Arial" w:eastAsia="微软雅黑" w:hAnsi="Arial" w:cs="Arial"/>
          <w:b/>
          <w:szCs w:val="24"/>
        </w:rPr>
        <w:t>TMT</w:t>
      </w:r>
      <w:r>
        <w:rPr>
          <w:rFonts w:ascii="Arial" w:eastAsia="微软雅黑" w:hAnsi="Arial" w:cs="Arial" w:hint="eastAsia"/>
          <w:b/>
          <w:szCs w:val="24"/>
        </w:rPr>
        <w:t>标记</w:t>
      </w:r>
    </w:p>
    <w:p w14:paraId="46A9CAD0" w14:textId="1CF20D86" w:rsidR="00B158FA" w:rsidRDefault="004C4344" w:rsidP="00B158FA">
      <w:pPr>
        <w:pStyle w:val="12"/>
        <w:spacing w:line="360" w:lineRule="auto"/>
        <w:ind w:leftChars="171" w:left="410"/>
        <w:rPr>
          <w:rFonts w:eastAsia="微软雅黑" w:cs="Calibri"/>
          <w:szCs w:val="21"/>
        </w:rPr>
      </w:pPr>
      <w:r w:rsidRPr="00923699">
        <w:rPr>
          <w:rFonts w:eastAsia="微软雅黑" w:cs="Calibri"/>
          <w:szCs w:val="21"/>
        </w:rPr>
        <w:t>各样品分别取</w:t>
      </w:r>
      <w:r w:rsidRPr="00923699">
        <w:rPr>
          <w:rFonts w:eastAsia="微软雅黑" w:cs="Calibri"/>
          <w:szCs w:val="21"/>
        </w:rPr>
        <w:t>100 μg</w:t>
      </w:r>
      <w:r w:rsidRPr="00923699">
        <w:rPr>
          <w:rFonts w:eastAsia="微软雅黑" w:cs="Calibri"/>
          <w:szCs w:val="21"/>
        </w:rPr>
        <w:t>肽段，</w:t>
      </w:r>
      <w:r w:rsidR="00923699" w:rsidRPr="00923699">
        <w:rPr>
          <w:rFonts w:eastAsia="微软雅黑" w:cs="Calibri"/>
          <w:szCs w:val="21"/>
        </w:rPr>
        <w:t>，按照</w:t>
      </w:r>
      <w:r w:rsidR="00923699" w:rsidRPr="00923699">
        <w:rPr>
          <w:rFonts w:eastAsia="微软雅黑" w:cs="Calibri"/>
          <w:szCs w:val="21"/>
        </w:rPr>
        <w:t>Thermo</w:t>
      </w:r>
      <w:r w:rsidR="00923699" w:rsidRPr="00923699">
        <w:rPr>
          <w:rFonts w:eastAsia="微软雅黑" w:cs="Calibri"/>
          <w:szCs w:val="21"/>
        </w:rPr>
        <w:t>公司</w:t>
      </w:r>
      <w:r w:rsidR="00923699" w:rsidRPr="00923699">
        <w:rPr>
          <w:rFonts w:eastAsia="微软雅黑" w:cs="Calibri"/>
          <w:szCs w:val="21"/>
        </w:rPr>
        <w:t>TMT</w:t>
      </w:r>
      <w:r w:rsidR="00923699" w:rsidRPr="00923699">
        <w:rPr>
          <w:rFonts w:eastAsia="微软雅黑" w:cs="Calibri"/>
          <w:szCs w:val="21"/>
        </w:rPr>
        <w:t>标记试剂盒说明书进行标记。</w:t>
      </w:r>
      <w:r w:rsidR="00B158FA" w:rsidRPr="00923699">
        <w:rPr>
          <w:rFonts w:eastAsia="微软雅黑" w:cs="Calibri" w:hint="eastAsia"/>
          <w:szCs w:val="21"/>
        </w:rPr>
        <w:t>标记信息如下表</w:t>
      </w:r>
      <w:r w:rsidRPr="00923699">
        <w:rPr>
          <w:rFonts w:eastAsia="微软雅黑" w:cs="Calibri" w:hint="eastAsia"/>
          <w:szCs w:val="21"/>
        </w:rPr>
        <w:t>,</w:t>
      </w:r>
      <w:r w:rsidRPr="00923699">
        <w:rPr>
          <w:rFonts w:eastAsia="微软雅黑" w:cs="Calibri"/>
          <w:szCs w:val="21"/>
        </w:rPr>
        <w:t xml:space="preserve"> </w:t>
      </w:r>
      <w:r w:rsidR="00B158FA" w:rsidRPr="00923699">
        <w:rPr>
          <w:rFonts w:eastAsia="微软雅黑" w:cs="Calibri"/>
          <w:szCs w:val="21"/>
        </w:rPr>
        <w:t>该项目设计组别</w:t>
      </w:r>
      <w:r w:rsidR="00F43BC2">
        <w:rPr>
          <w:rFonts w:eastAsia="微软雅黑" w:cs="Calibri"/>
          <w:szCs w:val="21"/>
        </w:rPr>
        <w:t>groupNum</w:t>
      </w:r>
      <w:r w:rsidR="00B158FA" w:rsidRPr="00923699">
        <w:rPr>
          <w:rFonts w:eastAsia="微软雅黑" w:cs="Calibri"/>
          <w:szCs w:val="21"/>
        </w:rPr>
        <w:t>个，每个组别含有</w:t>
      </w:r>
      <w:r w:rsidR="00F43BC2">
        <w:rPr>
          <w:rFonts w:eastAsia="微软雅黑" w:cs="Calibri"/>
          <w:szCs w:val="21"/>
        </w:rPr>
        <w:t>Num</w:t>
      </w:r>
      <w:r w:rsidR="00B158FA" w:rsidRPr="00923699">
        <w:rPr>
          <w:rFonts w:eastAsia="微软雅黑" w:cs="Calibri"/>
          <w:szCs w:val="21"/>
        </w:rPr>
        <w:t>个生物学重复样本，共计</w:t>
      </w:r>
      <w:r w:rsidR="00F43BC2">
        <w:rPr>
          <w:rFonts w:eastAsia="微软雅黑" w:cs="Calibri"/>
          <w:szCs w:val="21"/>
        </w:rPr>
        <w:t>total</w:t>
      </w:r>
      <w:r w:rsidR="00B158FA" w:rsidRPr="00923699">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991"/>
        <w:gridCol w:w="1049"/>
      </w:tblGrid>
      <w:tr w:rsidR="009F0110" w:rsidRPr="00643664" w14:paraId="56E2C80B" w14:textId="77777777" w:rsidTr="0014134D">
        <w:trPr>
          <w:jc w:val="center"/>
        </w:trPr>
        <w:tc>
          <w:tcPr>
            <w:tcW w:w="0" w:type="auto"/>
            <w:shd w:val="clear" w:color="auto" w:fill="auto"/>
            <w:vAlign w:val="center"/>
          </w:tcPr>
          <w:p w14:paraId="10CD169C" w14:textId="35DFE713" w:rsidR="009F0110" w:rsidRPr="0080093A" w:rsidRDefault="009F0110" w:rsidP="0014134D">
            <w:pPr>
              <w:spacing w:line="360" w:lineRule="auto"/>
              <w:jc w:val="center"/>
              <w:rPr>
                <w:rFonts w:ascii="Calibri" w:eastAsia="微软雅黑" w:hAnsi="Calibri" w:cs="Calibri"/>
                <w:color w:val="000000"/>
                <w:sz w:val="18"/>
                <w:szCs w:val="18"/>
              </w:rPr>
            </w:pPr>
            <w:r w:rsidRPr="009F0110">
              <w:rPr>
                <w:rFonts w:ascii="Arial" w:eastAsia="微软雅黑" w:hAnsi="Arial" w:cs="Arial"/>
                <w:color w:val="000000"/>
                <w:sz w:val="18"/>
                <w:szCs w:val="18"/>
              </w:rPr>
              <w:t>TMT</w:t>
            </w:r>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26E9154C" w14:textId="77777777" w:rsidR="009F0110" w:rsidRPr="00643664" w:rsidRDefault="009F0110" w:rsidP="0014134D">
            <w:pPr>
              <w:spacing w:line="360" w:lineRule="auto"/>
              <w:jc w:val="center"/>
              <w:rPr>
                <w:rFonts w:ascii="Calibri" w:eastAsia="微软雅黑" w:hAnsi="Calibri" w:cs="Calibri"/>
                <w:color w:val="000000"/>
                <w:sz w:val="21"/>
                <w:szCs w:val="21"/>
              </w:rPr>
            </w:pPr>
          </w:p>
        </w:tc>
      </w:tr>
      <w:tr w:rsidR="009F0110" w:rsidRPr="00643664" w14:paraId="290CBF39" w14:textId="77777777" w:rsidTr="0014134D">
        <w:trPr>
          <w:jc w:val="center"/>
        </w:trPr>
        <w:tc>
          <w:tcPr>
            <w:tcW w:w="0" w:type="auto"/>
            <w:shd w:val="clear" w:color="auto" w:fill="auto"/>
            <w:vAlign w:val="center"/>
          </w:tcPr>
          <w:p w14:paraId="55213A1E" w14:textId="77777777" w:rsidR="009F0110" w:rsidRPr="0080093A" w:rsidRDefault="009F0110" w:rsidP="0014134D">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76BF6EDB" w14:textId="77777777" w:rsidR="009F0110" w:rsidRPr="00643664" w:rsidRDefault="009F0110" w:rsidP="0014134D">
            <w:pPr>
              <w:spacing w:line="360" w:lineRule="auto"/>
              <w:jc w:val="center"/>
              <w:rPr>
                <w:rFonts w:ascii="Calibri" w:eastAsia="微软雅黑" w:hAnsi="Calibri" w:cs="Calibri"/>
                <w:color w:val="000000"/>
                <w:sz w:val="21"/>
                <w:szCs w:val="21"/>
              </w:rPr>
            </w:pPr>
          </w:p>
        </w:tc>
      </w:tr>
    </w:tbl>
    <w:p w14:paraId="5D21C10B" w14:textId="3D0A9178" w:rsidR="00B158FA" w:rsidRPr="00837A0A" w:rsidRDefault="00D304EA" w:rsidP="00D304EA">
      <w:pPr>
        <w:pStyle w:val="12"/>
        <w:tabs>
          <w:tab w:val="left" w:pos="1365"/>
        </w:tabs>
        <w:spacing w:line="360" w:lineRule="auto"/>
        <w:ind w:firstLineChars="0" w:firstLine="0"/>
        <w:rPr>
          <w:rFonts w:eastAsia="微软雅黑" w:cs="Calibri"/>
          <w:color w:val="C00000"/>
          <w:szCs w:val="21"/>
        </w:rPr>
      </w:pPr>
      <w:r>
        <w:rPr>
          <w:rFonts w:eastAsia="微软雅黑" w:cs="Calibri"/>
          <w:szCs w:val="21"/>
        </w:rPr>
        <w:tab/>
      </w:r>
      <w:bookmarkStart w:id="48" w:name="BJXX"/>
      <w:bookmarkEnd w:id="48"/>
      <w:r w:rsidR="00B158FA" w:rsidRPr="00837A0A">
        <w:rPr>
          <w:rFonts w:eastAsia="微软雅黑" w:cs="Calibri"/>
          <w:color w:val="C00000"/>
          <w:szCs w:val="21"/>
        </w:rPr>
        <w:t>No.</w:t>
      </w:r>
      <w:r w:rsidR="00B158FA" w:rsidRPr="00837A0A">
        <w:rPr>
          <w:rFonts w:eastAsia="微软雅黑" w:cs="Calibri"/>
          <w:color w:val="C00000"/>
          <w:szCs w:val="21"/>
        </w:rPr>
        <w:t>：标记</w:t>
      </w:r>
      <w:r w:rsidR="00F40E58">
        <w:rPr>
          <w:rFonts w:eastAsia="微软雅黑" w:cs="Calibri" w:hint="eastAsia"/>
          <w:color w:val="C00000"/>
          <w:szCs w:val="21"/>
        </w:rPr>
        <w:t>实验组（</w:t>
      </w:r>
      <w:r w:rsidR="00F40E58">
        <w:rPr>
          <w:rFonts w:eastAsia="微软雅黑" w:cs="Calibri" w:hint="eastAsia"/>
          <w:color w:val="C00000"/>
          <w:szCs w:val="21"/>
        </w:rPr>
        <w:t>p</w:t>
      </w:r>
      <w:r w:rsidR="00F40E58">
        <w:rPr>
          <w:rFonts w:eastAsia="微软雅黑" w:cs="Calibri"/>
          <w:color w:val="C00000"/>
          <w:szCs w:val="21"/>
        </w:rPr>
        <w:t>lex</w:t>
      </w:r>
      <w:r w:rsidR="00F40E58">
        <w:rPr>
          <w:rFonts w:eastAsia="微软雅黑" w:cs="Calibri" w:hint="eastAsia"/>
          <w:color w:val="C00000"/>
          <w:szCs w:val="21"/>
        </w:rPr>
        <w:t>）</w:t>
      </w:r>
      <w:r w:rsidR="00B158FA" w:rsidRPr="00837A0A">
        <w:rPr>
          <w:rFonts w:eastAsia="微软雅黑" w:cs="Calibri"/>
          <w:color w:val="C00000"/>
          <w:szCs w:val="21"/>
        </w:rPr>
        <w:t>序号。</w:t>
      </w:r>
    </w:p>
    <w:p w14:paraId="72F79DCE" w14:textId="77777777" w:rsidR="00B158FA" w:rsidRPr="00B158FA" w:rsidRDefault="00EC0D74" w:rsidP="00B158FA">
      <w:pPr>
        <w:pStyle w:val="12"/>
        <w:spacing w:line="360" w:lineRule="auto"/>
        <w:ind w:left="845" w:firstLineChars="0" w:firstLine="0"/>
        <w:jc w:val="left"/>
        <w:outlineLvl w:val="2"/>
        <w:rPr>
          <w:rFonts w:ascii="Arial" w:eastAsia="微软雅黑" w:hAnsi="Arial" w:cs="Arial"/>
          <w:b/>
          <w:sz w:val="24"/>
          <w:szCs w:val="24"/>
        </w:rPr>
      </w:pPr>
      <w:bookmarkStart w:id="49" w:name="_Toc21384502"/>
      <w:bookmarkEnd w:id="44"/>
      <w:bookmarkEnd w:id="45"/>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49"/>
      <w:r w:rsidR="00B158FA">
        <w:rPr>
          <w:rFonts w:ascii="Arial" w:eastAsia="微软雅黑" w:hAnsi="Arial" w:cs="Arial" w:hint="eastAsia"/>
          <w:b/>
          <w:sz w:val="24"/>
          <w:szCs w:val="24"/>
        </w:rPr>
        <w:t>分级</w:t>
      </w:r>
    </w:p>
    <w:p w14:paraId="206DEDBC" w14:textId="77777777" w:rsidR="00B158FA" w:rsidRDefault="00AF6E36" w:rsidP="00B158FA">
      <w:pPr>
        <w:pStyle w:val="12"/>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34460F8D" w14:textId="77777777" w:rsidR="00AF6E36" w:rsidRPr="00AF6E36" w:rsidRDefault="00AF6E36" w:rsidP="00B158FA">
      <w:pPr>
        <w:pStyle w:val="12"/>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10mM  KH2PO4, 500mM KCl,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7ECF6E48" w14:textId="77777777" w:rsidR="00B158FA" w:rsidRPr="00B158FA" w:rsidRDefault="00B158FA" w:rsidP="00B158FA">
      <w:pPr>
        <w:pStyle w:val="12"/>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76C6CD18" w14:textId="77777777" w:rsidR="00F03C1D" w:rsidRPr="00712B25"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Easy nLC</w:t>
      </w:r>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w:t>
      </w:r>
      <w:r w:rsidRPr="00712B25">
        <w:rPr>
          <w:rFonts w:ascii="Arial" w:eastAsia="微软雅黑" w:hAnsi="Arial" w:cs="Arial"/>
          <w:szCs w:val="21"/>
        </w:rPr>
        <w:lastRenderedPageBreak/>
        <w:t>上样柱（</w:t>
      </w:r>
      <w:r w:rsidRPr="00712B25">
        <w:rPr>
          <w:rFonts w:ascii="Arial" w:eastAsia="微软雅黑" w:hAnsi="Arial" w:cs="Arial"/>
          <w:szCs w:val="21"/>
        </w:rPr>
        <w:t>Thermo Scientific Acclaim PepMap100, 100μm*2cm, nanoViper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300 nL/min</w:t>
      </w:r>
      <w:r w:rsidRPr="00712B25">
        <w:rPr>
          <w:rFonts w:ascii="Arial" w:eastAsia="微软雅黑" w:hAnsi="Arial" w:cs="Arial"/>
          <w:szCs w:val="21"/>
        </w:rPr>
        <w:t>。</w:t>
      </w:r>
    </w:p>
    <w:p w14:paraId="43B7052F" w14:textId="77777777" w:rsidR="00F03C1D"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Q-Exactive</w:t>
      </w:r>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5F4EB277" w14:textId="77777777" w:rsidR="00EC0D74" w:rsidRPr="00DF5905" w:rsidRDefault="00EC0D74" w:rsidP="00E478DD">
      <w:pPr>
        <w:pStyle w:val="12"/>
        <w:spacing w:line="360" w:lineRule="auto"/>
        <w:ind w:left="845" w:firstLineChars="0" w:firstLine="0"/>
        <w:jc w:val="left"/>
        <w:outlineLvl w:val="2"/>
        <w:rPr>
          <w:rFonts w:ascii="Arial" w:eastAsia="微软雅黑" w:hAnsi="Arial" w:cs="Arial"/>
          <w:b/>
          <w:color w:val="FF0000"/>
          <w:sz w:val="24"/>
          <w:szCs w:val="24"/>
        </w:rPr>
      </w:pPr>
      <w:bookmarkStart w:id="50"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0"/>
    </w:p>
    <w:p w14:paraId="692169A0" w14:textId="77777777" w:rsidR="00F03C1D" w:rsidRPr="00712B25" w:rsidRDefault="00F03C1D" w:rsidP="00F03C1D">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41DE1CA1"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737E30F1" w14:textId="77777777" w:rsidTr="00E42F05">
        <w:trPr>
          <w:trHeight w:val="454"/>
          <w:jc w:val="center"/>
        </w:trPr>
        <w:tc>
          <w:tcPr>
            <w:tcW w:w="3794" w:type="dxa"/>
            <w:shd w:val="clear" w:color="auto" w:fill="4472C4"/>
            <w:vAlign w:val="center"/>
          </w:tcPr>
          <w:p w14:paraId="00FD2FD9"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0C2145C4"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AEE1FEA"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B28707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707966"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14ACF824" w14:textId="77777777" w:rsidTr="00E42F05">
        <w:trPr>
          <w:trHeight w:val="454"/>
          <w:jc w:val="center"/>
        </w:trPr>
        <w:tc>
          <w:tcPr>
            <w:tcW w:w="3794" w:type="dxa"/>
            <w:shd w:val="clear" w:color="auto" w:fill="auto"/>
            <w:vAlign w:val="center"/>
          </w:tcPr>
          <w:p w14:paraId="3C4B100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26B2A2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2E2320C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7A620FC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AB836FF"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1822BE2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7E514F7"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7C927C54" w14:textId="77777777" w:rsidTr="00E42F05">
        <w:trPr>
          <w:trHeight w:val="454"/>
          <w:jc w:val="center"/>
        </w:trPr>
        <w:tc>
          <w:tcPr>
            <w:tcW w:w="3794" w:type="dxa"/>
            <w:shd w:val="clear" w:color="auto" w:fill="auto"/>
            <w:vAlign w:val="center"/>
          </w:tcPr>
          <w:p w14:paraId="1F056E5D"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2E67AA7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A049344"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5577E71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AB8A08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37F3E26B"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2241E842" w14:textId="77777777" w:rsidR="00BF5E6F" w:rsidRPr="00AF6E36" w:rsidRDefault="00B01D0A" w:rsidP="00923699">
            <w:pPr>
              <w:spacing w:before="50" w:after="50"/>
              <w:jc w:val="center"/>
              <w:rPr>
                <w:rFonts w:ascii="Arial" w:eastAsia="微软雅黑" w:hAnsi="Arial" w:cs="Arial"/>
                <w:sz w:val="18"/>
                <w:szCs w:val="18"/>
              </w:rPr>
            </w:pPr>
            <w:r>
              <w:rPr>
                <w:rFonts w:ascii="Calibri" w:eastAsia="微软雅黑" w:hAnsi="Calibri" w:cs="Calibri"/>
                <w:sz w:val="18"/>
                <w:szCs w:val="18"/>
              </w:rPr>
              <w:t>TMT</w:t>
            </w:r>
            <w:r w:rsidR="00923699">
              <w:rPr>
                <w:rFonts w:ascii="Calibri" w:eastAsia="微软雅黑" w:hAnsi="Calibri" w:cs="Calibri"/>
                <w:sz w:val="18"/>
                <w:szCs w:val="18"/>
              </w:rPr>
              <w:t xml:space="preserve"> 6 / 10/16 </w:t>
            </w:r>
            <w:r w:rsidR="00BF5E6F" w:rsidRPr="00AF6E36">
              <w:rPr>
                <w:rFonts w:ascii="Calibri" w:eastAsia="微软雅黑" w:hAnsi="Calibri" w:cs="Calibri"/>
                <w:sz w:val="18"/>
                <w:szCs w:val="18"/>
              </w:rPr>
              <w:t xml:space="preserve">plex (N-term), </w:t>
            </w:r>
            <w:r>
              <w:rPr>
                <w:rFonts w:ascii="Calibri" w:eastAsia="微软雅黑" w:hAnsi="Calibri" w:cs="Calibri"/>
                <w:sz w:val="18"/>
                <w:szCs w:val="18"/>
              </w:rPr>
              <w:t>TMT</w:t>
            </w:r>
            <w:r w:rsidR="00BF5E6F" w:rsidRPr="00AF6E36">
              <w:rPr>
                <w:rFonts w:ascii="Calibri" w:eastAsia="微软雅黑" w:hAnsi="Calibri" w:cs="Calibri"/>
                <w:sz w:val="18"/>
                <w:szCs w:val="18"/>
              </w:rPr>
              <w:t xml:space="preserve"> </w:t>
            </w:r>
            <w:r w:rsidR="00923699">
              <w:rPr>
                <w:rFonts w:ascii="Calibri" w:eastAsia="微软雅黑" w:hAnsi="Calibri" w:cs="Calibri"/>
                <w:sz w:val="18"/>
                <w:szCs w:val="18"/>
              </w:rPr>
              <w:t>6</w:t>
            </w:r>
            <w:r w:rsidR="00BF5E6F" w:rsidRPr="00AF6E36">
              <w:rPr>
                <w:rFonts w:ascii="Calibri" w:eastAsia="微软雅黑" w:hAnsi="Calibri" w:cs="Calibri"/>
                <w:sz w:val="18"/>
                <w:szCs w:val="18"/>
              </w:rPr>
              <w:t xml:space="preserve"> / </w:t>
            </w:r>
            <w:r w:rsidR="00923699">
              <w:rPr>
                <w:rFonts w:ascii="Calibri" w:eastAsia="微软雅黑" w:hAnsi="Calibri" w:cs="Calibri"/>
                <w:sz w:val="18"/>
                <w:szCs w:val="18"/>
              </w:rPr>
              <w:t xml:space="preserve">10/16 </w:t>
            </w:r>
            <w:r w:rsidR="00BF5E6F" w:rsidRPr="00AF6E36">
              <w:rPr>
                <w:rFonts w:ascii="Calibri" w:eastAsia="微软雅黑" w:hAnsi="Calibri" w:cs="Calibri"/>
                <w:sz w:val="18"/>
                <w:szCs w:val="18"/>
              </w:rPr>
              <w:t>plex (K)</w:t>
            </w:r>
          </w:p>
        </w:tc>
      </w:tr>
      <w:tr w:rsidR="003D1597" w:rsidRPr="00E42F05" w14:paraId="151B2DA0" w14:textId="77777777" w:rsidTr="00E42F05">
        <w:trPr>
          <w:trHeight w:val="454"/>
          <w:jc w:val="center"/>
        </w:trPr>
        <w:tc>
          <w:tcPr>
            <w:tcW w:w="3794" w:type="dxa"/>
            <w:shd w:val="clear" w:color="auto" w:fill="auto"/>
            <w:vAlign w:val="center"/>
          </w:tcPr>
          <w:p w14:paraId="73E9699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5C85D3CC" w14:textId="058DF9C4" w:rsidR="00F03C1D" w:rsidRPr="00AF6E36" w:rsidRDefault="005B07FE" w:rsidP="00923699">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p>
        </w:tc>
      </w:tr>
      <w:tr w:rsidR="003D1597" w:rsidRPr="00E42F05" w14:paraId="179A0B73"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EB217E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214C15B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01D8F44" w14:textId="77777777" w:rsidR="00746C54" w:rsidRDefault="00746C54" w:rsidP="00E42F05">
            <w:pPr>
              <w:spacing w:before="50" w:after="50"/>
              <w:jc w:val="center"/>
              <w:rPr>
                <w:rFonts w:ascii="微软雅黑" w:eastAsia="微软雅黑" w:hAnsi="微软雅黑"/>
                <w:color w:val="000000"/>
                <w:sz w:val="18"/>
                <w:szCs w:val="18"/>
              </w:rPr>
            </w:pPr>
          </w:p>
          <w:p w14:paraId="7EEAFA87" w14:textId="7C86F2CD"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r w:rsidRPr="00C208D9">
              <w:rPr>
                <w:rFonts w:ascii="Arial" w:eastAsia="Arial" w:hAnsi="Arial"/>
                <w:color w:val="000000"/>
                <w:sz w:val="18"/>
                <w:szCs w:val="18"/>
              </w:rPr>
              <w:t>uniprot_mouse</w:t>
            </w:r>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.fasta；</w:t>
            </w:r>
            <w:r w:rsidRPr="00C208D9">
              <w:rPr>
                <w:rFonts w:ascii="微软雅黑" w:eastAsia="微软雅黑" w:hAnsi="微软雅黑"/>
                <w:color w:val="000000"/>
                <w:sz w:val="18"/>
                <w:szCs w:val="18"/>
              </w:rPr>
              <w:t>自建库一般命名为项目号。具体数据库信息见项目报告。</w:t>
            </w:r>
          </w:p>
        </w:tc>
      </w:tr>
      <w:tr w:rsidR="003D1597" w:rsidRPr="00E42F05" w14:paraId="7405977A" w14:textId="77777777" w:rsidTr="00E42F05">
        <w:trPr>
          <w:trHeight w:val="454"/>
          <w:jc w:val="center"/>
        </w:trPr>
        <w:tc>
          <w:tcPr>
            <w:tcW w:w="3794" w:type="dxa"/>
            <w:shd w:val="clear" w:color="auto" w:fill="auto"/>
            <w:vAlign w:val="center"/>
          </w:tcPr>
          <w:p w14:paraId="0BB5FEBE"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Database pattern</w:t>
            </w:r>
          </w:p>
          <w:p w14:paraId="5FFA68D5"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4949ADB"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6DA1CCDC"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15910DF2"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Peptide FDR</w:t>
            </w:r>
          </w:p>
          <w:p w14:paraId="78D0C2AB"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7BC91E71"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2A17F067" w14:textId="77777777" w:rsidTr="00E42F05">
        <w:trPr>
          <w:trHeight w:val="454"/>
          <w:jc w:val="center"/>
        </w:trPr>
        <w:tc>
          <w:tcPr>
            <w:tcW w:w="3794" w:type="dxa"/>
            <w:shd w:val="clear" w:color="auto" w:fill="auto"/>
            <w:vAlign w:val="center"/>
          </w:tcPr>
          <w:p w14:paraId="733CFED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0609861B"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366A60FF"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553FE101"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36E6A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6DEA04C5"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5C5EDC8"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0EA7CAEB" w14:textId="77777777" w:rsidR="00D146DD" w:rsidRPr="009B5153" w:rsidRDefault="00EC0D74" w:rsidP="00040064">
      <w:pPr>
        <w:pStyle w:val="12"/>
        <w:numPr>
          <w:ilvl w:val="0"/>
          <w:numId w:val="21"/>
        </w:numPr>
        <w:spacing w:line="360" w:lineRule="auto"/>
        <w:ind w:firstLineChars="0"/>
        <w:jc w:val="left"/>
        <w:outlineLvl w:val="1"/>
        <w:rPr>
          <w:rFonts w:ascii="Arial" w:eastAsia="微软雅黑" w:hAnsi="Arial" w:cs="Arial"/>
          <w:b/>
          <w:sz w:val="28"/>
          <w:szCs w:val="28"/>
        </w:rPr>
      </w:pPr>
      <w:bookmarkStart w:id="51" w:name="_Toc38897771"/>
      <w:bookmarkStart w:id="52" w:name="DDL_1"/>
      <w:bookmarkStart w:id="53" w:name="DDL_4"/>
      <w:r w:rsidRPr="009B5153">
        <w:rPr>
          <w:rFonts w:ascii="Arial" w:eastAsia="微软雅黑" w:hAnsi="Arial" w:cs="Arial"/>
          <w:b/>
          <w:sz w:val="28"/>
          <w:szCs w:val="28"/>
        </w:rPr>
        <w:t>生物信息学分析方法</w:t>
      </w:r>
      <w:bookmarkEnd w:id="51"/>
    </w:p>
    <w:p w14:paraId="56204DE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4"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4"/>
    </w:p>
    <w:p w14:paraId="305930B2" w14:textId="77777777" w:rsidR="006D2576" w:rsidRPr="00712B25" w:rsidRDefault="006D2576" w:rsidP="006D2576">
      <w:pPr>
        <w:pStyle w:val="12"/>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r w:rsidRPr="00334B7B">
        <w:rPr>
          <w:rFonts w:ascii="Arial" w:eastAsia="微软雅黑" w:hAnsi="Arial" w:cs="Arial"/>
        </w:rPr>
        <w:t>Complexheatmap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68ADE2B8"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5"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5"/>
    </w:p>
    <w:p w14:paraId="71DFA6AD" w14:textId="77777777" w:rsidR="003212A7" w:rsidRPr="00A64AD6" w:rsidRDefault="00A64AD6" w:rsidP="00334B7B">
      <w:pPr>
        <w:pStyle w:val="12"/>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2C0A220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6"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6"/>
    </w:p>
    <w:p w14:paraId="1BC81EAB" w14:textId="77777777" w:rsidR="00F056E7" w:rsidRPr="00A56D2D" w:rsidRDefault="00B344D3" w:rsidP="00F056E7">
      <w:pPr>
        <w:pStyle w:val="12"/>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r w:rsidR="00334B7B" w:rsidRPr="00AD61A6">
        <w:rPr>
          <w:rFonts w:ascii="Arial" w:eastAsia="微软雅黑" w:hAnsi="Arial" w:cs="Arial" w:hint="eastAsia"/>
        </w:rPr>
        <w:t>Pfam</w:t>
      </w:r>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7" w:name="_Toc21384509"/>
      <w:r w:rsidR="00F056E7" w:rsidRPr="00A56D2D">
        <w:rPr>
          <w:rFonts w:ascii="Arial" w:eastAsia="微软雅黑" w:hAnsi="Arial" w:cs="Arial" w:hint="eastAsia"/>
        </w:rPr>
        <w:t>具体分析时，使用</w:t>
      </w:r>
      <w:r w:rsidR="00F056E7" w:rsidRPr="00A56D2D">
        <w:rPr>
          <w:rFonts w:ascii="Arial" w:eastAsia="微软雅黑" w:hAnsi="Arial" w:cs="Arial" w:hint="eastAsia"/>
        </w:rPr>
        <w:t>InterProScan</w:t>
      </w:r>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r w:rsidR="00F056E7" w:rsidRPr="00A56D2D">
        <w:rPr>
          <w:rFonts w:ascii="Arial" w:eastAsia="微软雅黑" w:hAnsi="Arial" w:cs="Arial" w:hint="eastAsia"/>
        </w:rPr>
        <w:t>InterPro</w:t>
      </w:r>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r w:rsidR="00F056E7" w:rsidRPr="00A56D2D">
        <w:rPr>
          <w:rFonts w:ascii="Arial" w:eastAsia="微软雅黑" w:hAnsi="Arial" w:cs="Arial" w:hint="eastAsia"/>
        </w:rPr>
        <w:t>Pfam</w:t>
      </w:r>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74D3B78"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7"/>
    </w:p>
    <w:p w14:paraId="18EF5106"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w:t>
      </w:r>
      <w:r w:rsidRPr="00B344D3">
        <w:rPr>
          <w:rFonts w:ascii="Arial" w:eastAsia="微软雅黑" w:hAnsi="Arial" w:cs="Arial"/>
        </w:rPr>
        <w:lastRenderedPageBreak/>
        <w:t>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r w:rsidRPr="00B344D3">
        <w:rPr>
          <w:rFonts w:ascii="Arial" w:eastAsia="微软雅黑" w:hAnsi="Arial" w:cs="Arial"/>
        </w:rPr>
        <w:t>InterProScan</w:t>
      </w:r>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30041245"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8"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8"/>
    </w:p>
    <w:p w14:paraId="273DB8A9"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05E1EBD6"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59"/>
    </w:p>
    <w:p w14:paraId="47212C4F" w14:textId="77777777" w:rsidR="00242E8A" w:rsidRPr="00B344D3"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5EADBC0C"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0"/>
    </w:p>
    <w:p w14:paraId="4A140109" w14:textId="77777777" w:rsidR="00242E8A" w:rsidRDefault="00242E8A" w:rsidP="00242E8A">
      <w:pPr>
        <w:pStyle w:val="12"/>
        <w:spacing w:line="360" w:lineRule="auto"/>
        <w:ind w:leftChars="171" w:left="410"/>
        <w:rPr>
          <w:rFonts w:ascii="Arial" w:eastAsia="微软雅黑" w:hAnsi="Arial" w:cs="Arial"/>
        </w:rPr>
      </w:pPr>
      <w:r w:rsidRPr="00B344D3">
        <w:rPr>
          <w:rFonts w:ascii="Arial" w:eastAsia="微软雅黑" w:hAnsi="Arial" w:cs="Arial"/>
        </w:rPr>
        <w:t>基于</w:t>
      </w:r>
      <w:r w:rsidRPr="00B344D3">
        <w:rPr>
          <w:rFonts w:ascii="Arial" w:eastAsia="微软雅黑" w:hAnsi="Arial" w:cs="Arial"/>
        </w:rPr>
        <w:t>IntAct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r w:rsidRPr="00B344D3">
        <w:rPr>
          <w:rFonts w:ascii="Arial" w:eastAsia="微软雅黑" w:hAnsi="Arial" w:cs="Arial"/>
        </w:rPr>
        <w:t>CytoScape</w:t>
      </w:r>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7C788697" w14:textId="77777777" w:rsidR="00AF6E36" w:rsidRPr="002871A3" w:rsidRDefault="00AF6E36" w:rsidP="00AF6E36">
      <w:pPr>
        <w:pStyle w:val="1"/>
      </w:pPr>
      <w:bookmarkStart w:id="61" w:name="_Toc34828609"/>
      <w:bookmarkStart w:id="62" w:name="_Toc38897772"/>
      <w:bookmarkEnd w:id="52"/>
      <w:bookmarkEnd w:id="53"/>
      <w:r w:rsidRPr="002871A3">
        <w:t>质量控制与说明文档</w:t>
      </w:r>
      <w:r w:rsidRPr="002871A3">
        <w:t xml:space="preserve"> Quality control and introduction</w:t>
      </w:r>
      <w:bookmarkEnd w:id="61"/>
      <w:bookmarkEnd w:id="62"/>
    </w:p>
    <w:p w14:paraId="36D04445" w14:textId="77777777" w:rsidR="00D146DD" w:rsidRPr="009B5153" w:rsidRDefault="00D146DD"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63" w:name="_Toc38897773"/>
      <w:r w:rsidRPr="009B5153">
        <w:rPr>
          <w:rFonts w:ascii="Arial" w:eastAsia="微软雅黑" w:hAnsi="Arial" w:cs="Arial"/>
          <w:b/>
          <w:sz w:val="28"/>
          <w:szCs w:val="28"/>
        </w:rPr>
        <w:t>实验原理介绍</w:t>
      </w:r>
      <w:bookmarkEnd w:id="63"/>
    </w:p>
    <w:p w14:paraId="6ED7D6D1" w14:textId="77777777" w:rsidR="00923699" w:rsidRPr="00605D45" w:rsidRDefault="00923699" w:rsidP="00923699">
      <w:pPr>
        <w:pStyle w:val="12"/>
        <w:spacing w:line="360" w:lineRule="auto"/>
        <w:ind w:leftChars="171" w:left="410"/>
        <w:rPr>
          <w:rFonts w:eastAsia="微软雅黑" w:cs="Calibri"/>
          <w:szCs w:val="21"/>
        </w:rPr>
      </w:pPr>
      <w:r w:rsidRPr="00923699">
        <w:rPr>
          <w:rFonts w:eastAsia="微软雅黑" w:cs="Calibri"/>
          <w:szCs w:val="21"/>
        </w:rPr>
        <w:t>TMT (Tandem mass tag)</w:t>
      </w:r>
      <w:r w:rsidRPr="00923699">
        <w:rPr>
          <w:rFonts w:eastAsia="微软雅黑" w:cs="Calibri"/>
          <w:szCs w:val="21"/>
        </w:rPr>
        <w:t>技术是由</w:t>
      </w:r>
      <w:r w:rsidRPr="00923699">
        <w:rPr>
          <w:rFonts w:eastAsia="微软雅黑" w:cs="Calibri"/>
          <w:szCs w:val="21"/>
        </w:rPr>
        <w:t xml:space="preserve">Thermo Scientific </w:t>
      </w:r>
      <w:r w:rsidRPr="00923699">
        <w:rPr>
          <w:rFonts w:eastAsia="微软雅黑" w:cs="Calibri"/>
          <w:szCs w:val="21"/>
        </w:rPr>
        <w:t>公司推出的一种基于体外等重同位素标记的相对与绝对定量技术。该技术利用同位素试剂标记多肽末端氨基或赖氨酸侧链氨基基团，经高分辨质谱仪串联分析，可同时比较多达</w:t>
      </w:r>
      <w:r w:rsidRPr="00923699">
        <w:rPr>
          <w:rFonts w:eastAsia="微软雅黑" w:cs="Calibri"/>
          <w:szCs w:val="21"/>
        </w:rPr>
        <w:t>1</w:t>
      </w:r>
      <w:r>
        <w:rPr>
          <w:rFonts w:eastAsia="微软雅黑" w:cs="Calibri"/>
          <w:szCs w:val="21"/>
        </w:rPr>
        <w:t>6</w:t>
      </w:r>
      <w:r w:rsidRPr="00923699">
        <w:rPr>
          <w:rFonts w:eastAsia="微软雅黑" w:cs="Calibri"/>
          <w:szCs w:val="21"/>
        </w:rPr>
        <w:t>种样品之间的蛋白质表达量，是近年来定量蛋白质组学常用的高通量筛选技术</w:t>
      </w:r>
      <w:r w:rsidRPr="00923699">
        <w:rPr>
          <w:rFonts w:eastAsia="微软雅黑" w:cs="Calibri"/>
          <w:noProof/>
          <w:szCs w:val="21"/>
          <w:vertAlign w:val="superscript"/>
        </w:rPr>
        <w:t>[7]</w:t>
      </w:r>
      <w:r w:rsidRPr="00923699">
        <w:rPr>
          <w:rFonts w:eastAsia="微软雅黑" w:cs="Calibri"/>
          <w:szCs w:val="21"/>
        </w:rPr>
        <w:t>。</w:t>
      </w:r>
    </w:p>
    <w:p w14:paraId="69590244" w14:textId="42430FE0" w:rsidR="00923699" w:rsidRDefault="0004058B" w:rsidP="00923699">
      <w:pPr>
        <w:pStyle w:val="12"/>
        <w:autoSpaceDE w:val="0"/>
        <w:autoSpaceDN w:val="0"/>
        <w:adjustRightInd w:val="0"/>
        <w:spacing w:line="360" w:lineRule="auto"/>
        <w:ind w:firstLineChars="0" w:firstLine="0"/>
        <w:jc w:val="center"/>
        <w:rPr>
          <w:rFonts w:eastAsia="微软雅黑" w:cs="Calibri"/>
          <w:noProof/>
          <w:szCs w:val="21"/>
        </w:rPr>
      </w:pPr>
      <w:r w:rsidRPr="00923699">
        <w:rPr>
          <w:rFonts w:eastAsia="微软雅黑" w:cs="Calibri"/>
          <w:noProof/>
          <w:szCs w:val="21"/>
        </w:rPr>
        <w:lastRenderedPageBreak/>
        <w:drawing>
          <wp:inline distT="0" distB="0" distL="0" distR="0" wp14:anchorId="7ED425F7" wp14:editId="3AE6C5E7">
            <wp:extent cx="4368800" cy="2908300"/>
            <wp:effectExtent l="19050" t="19050" r="0"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8800" cy="2908300"/>
                    </a:xfrm>
                    <a:prstGeom prst="rect">
                      <a:avLst/>
                    </a:prstGeom>
                    <a:noFill/>
                    <a:ln w="9525" cmpd="sng">
                      <a:solidFill>
                        <a:srgbClr val="1F4E79"/>
                      </a:solidFill>
                      <a:miter lim="800000"/>
                      <a:headEnd/>
                      <a:tailEnd/>
                    </a:ln>
                    <a:effectLst/>
                  </pic:spPr>
                </pic:pic>
              </a:graphicData>
            </a:graphic>
          </wp:inline>
        </w:drawing>
      </w:r>
    </w:p>
    <w:p w14:paraId="16B8CBBD" w14:textId="1D986703" w:rsidR="00923699" w:rsidRPr="007301F3" w:rsidRDefault="0004058B" w:rsidP="00923699">
      <w:pPr>
        <w:pStyle w:val="12"/>
        <w:autoSpaceDE w:val="0"/>
        <w:autoSpaceDN w:val="0"/>
        <w:adjustRightInd w:val="0"/>
        <w:spacing w:line="360" w:lineRule="auto"/>
        <w:ind w:firstLineChars="0" w:firstLine="0"/>
        <w:jc w:val="center"/>
        <w:rPr>
          <w:rFonts w:eastAsia="楷体" w:cs="Calibri"/>
          <w:szCs w:val="21"/>
        </w:rPr>
      </w:pPr>
      <w:r w:rsidRPr="0009297B">
        <w:rPr>
          <w:noProof/>
        </w:rPr>
        <w:drawing>
          <wp:inline distT="0" distB="0" distL="0" distR="0" wp14:anchorId="2BC16A25" wp14:editId="2FA665B4">
            <wp:extent cx="4394200" cy="4984750"/>
            <wp:effectExtent l="19050" t="19050" r="635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200" cy="4984750"/>
                    </a:xfrm>
                    <a:prstGeom prst="rect">
                      <a:avLst/>
                    </a:prstGeom>
                    <a:noFill/>
                    <a:ln w="6350" cmpd="sng">
                      <a:solidFill>
                        <a:schemeClr val="accent1">
                          <a:lumMod val="50000"/>
                          <a:lumOff val="0"/>
                        </a:schemeClr>
                      </a:solidFill>
                      <a:miter lim="800000"/>
                      <a:headEnd/>
                      <a:tailEnd/>
                    </a:ln>
                    <a:effectLst/>
                  </pic:spPr>
                </pic:pic>
              </a:graphicData>
            </a:graphic>
          </wp:inline>
        </w:drawing>
      </w:r>
    </w:p>
    <w:p w14:paraId="4A6CCDC1" w14:textId="77777777" w:rsidR="00923699" w:rsidRPr="00EA64E4" w:rsidRDefault="00923699" w:rsidP="00923699">
      <w:pPr>
        <w:pStyle w:val="12"/>
        <w:autoSpaceDE w:val="0"/>
        <w:autoSpaceDN w:val="0"/>
        <w:adjustRightInd w:val="0"/>
        <w:spacing w:line="360" w:lineRule="auto"/>
        <w:ind w:firstLineChars="0" w:firstLine="0"/>
        <w:jc w:val="center"/>
        <w:rPr>
          <w:rFonts w:eastAsia="微软雅黑" w:cs="Calibri"/>
          <w:szCs w:val="21"/>
        </w:rPr>
      </w:pPr>
      <w:r w:rsidRPr="00923699">
        <w:rPr>
          <w:rFonts w:eastAsia="微软雅黑" w:cs="Calibri"/>
          <w:szCs w:val="21"/>
        </w:rPr>
        <w:t>图</w:t>
      </w:r>
      <w:r w:rsidRPr="00923699">
        <w:rPr>
          <w:rFonts w:eastAsia="微软雅黑" w:cs="Calibri"/>
          <w:szCs w:val="21"/>
        </w:rPr>
        <w:t xml:space="preserve"> TMT</w:t>
      </w:r>
      <w:r w:rsidRPr="00923699">
        <w:rPr>
          <w:rFonts w:eastAsia="微软雅黑" w:cs="Calibri"/>
          <w:szCs w:val="21"/>
        </w:rPr>
        <w:t>试剂结构（</w:t>
      </w:r>
      <w:r w:rsidRPr="00923699">
        <w:rPr>
          <w:rFonts w:eastAsia="微软雅黑" w:cs="Calibri" w:hint="eastAsia"/>
          <w:szCs w:val="21"/>
        </w:rPr>
        <w:t>以</w:t>
      </w:r>
      <w:r w:rsidRPr="00923699">
        <w:rPr>
          <w:rFonts w:eastAsia="微软雅黑" w:cs="Calibri"/>
          <w:szCs w:val="21"/>
        </w:rPr>
        <w:t>10</w:t>
      </w:r>
      <w:r w:rsidRPr="00923699">
        <w:rPr>
          <w:rFonts w:eastAsia="微软雅黑" w:cs="Calibri"/>
          <w:szCs w:val="21"/>
        </w:rPr>
        <w:t>标</w:t>
      </w:r>
      <w:r>
        <w:rPr>
          <w:rFonts w:eastAsia="微软雅黑" w:cs="Calibri" w:hint="eastAsia"/>
          <w:szCs w:val="21"/>
        </w:rPr>
        <w:t>、</w:t>
      </w:r>
      <w:r>
        <w:rPr>
          <w:rFonts w:eastAsia="微软雅黑" w:cs="Calibri" w:hint="eastAsia"/>
          <w:szCs w:val="21"/>
        </w:rPr>
        <w:t>16</w:t>
      </w:r>
      <w:r>
        <w:rPr>
          <w:rFonts w:eastAsia="微软雅黑" w:cs="Calibri" w:hint="eastAsia"/>
          <w:szCs w:val="21"/>
        </w:rPr>
        <w:t>标</w:t>
      </w:r>
      <w:r w:rsidRPr="00923699">
        <w:rPr>
          <w:rFonts w:eastAsia="微软雅黑" w:cs="Calibri" w:hint="eastAsia"/>
          <w:szCs w:val="21"/>
        </w:rPr>
        <w:t>为例</w:t>
      </w:r>
      <w:r w:rsidRPr="00923699">
        <w:rPr>
          <w:rFonts w:eastAsia="微软雅黑" w:cs="Calibri"/>
          <w:szCs w:val="21"/>
        </w:rPr>
        <w:t>）和同位素位置（</w:t>
      </w:r>
      <w:r w:rsidRPr="00923699">
        <w:rPr>
          <w:rFonts w:eastAsia="微软雅黑" w:cs="Calibri"/>
          <w:szCs w:val="21"/>
        </w:rPr>
        <w:t>*</w:t>
      </w:r>
      <w:r w:rsidRPr="00923699">
        <w:rPr>
          <w:rFonts w:eastAsia="微软雅黑" w:cs="Calibri"/>
          <w:szCs w:val="21"/>
        </w:rPr>
        <w:t>）</w:t>
      </w:r>
    </w:p>
    <w:p w14:paraId="4B1E3284" w14:textId="77777777" w:rsidR="00923699" w:rsidRPr="00837A0A" w:rsidRDefault="00923699" w:rsidP="00923699">
      <w:pPr>
        <w:pStyle w:val="12"/>
        <w:autoSpaceDE w:val="0"/>
        <w:autoSpaceDN w:val="0"/>
        <w:adjustRightInd w:val="0"/>
        <w:spacing w:line="360" w:lineRule="auto"/>
        <w:ind w:leftChars="171" w:left="410"/>
        <w:rPr>
          <w:rFonts w:eastAsia="微软雅黑" w:cs="Calibri"/>
          <w:szCs w:val="21"/>
        </w:rPr>
      </w:pPr>
      <w:r w:rsidRPr="00923699">
        <w:rPr>
          <w:rFonts w:eastAsia="微软雅黑" w:cs="Calibri"/>
          <w:szCs w:val="21"/>
        </w:rPr>
        <w:lastRenderedPageBreak/>
        <w:t>TMT</w:t>
      </w:r>
      <w:r w:rsidRPr="00923699">
        <w:rPr>
          <w:rFonts w:eastAsia="微软雅黑" w:cs="Calibri"/>
          <w:szCs w:val="21"/>
        </w:rPr>
        <w:t>试剂由三部分组成：报告基团、质量平衡基团和肽反应标记试剂基团。</w:t>
      </w:r>
      <w:r w:rsidRPr="00923699">
        <w:rPr>
          <w:rFonts w:eastAsia="微软雅黑" w:cs="Calibri"/>
          <w:szCs w:val="21"/>
        </w:rPr>
        <w:t>TMT</w:t>
      </w:r>
      <w:r w:rsidRPr="00923699">
        <w:rPr>
          <w:rFonts w:eastAsia="微软雅黑" w:cs="Calibri"/>
          <w:szCs w:val="21"/>
        </w:rPr>
        <w:t>试剂通过肽反应标记基团与氨基酸末端氨基及赖氨酸侧链氨基连接。在质谱图中，任何一种</w:t>
      </w:r>
      <w:r w:rsidRPr="00923699">
        <w:rPr>
          <w:rFonts w:eastAsia="微软雅黑" w:cs="Calibri"/>
          <w:szCs w:val="21"/>
        </w:rPr>
        <w:t>TMT</w:t>
      </w:r>
      <w:r w:rsidRPr="00923699">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923699">
        <w:rPr>
          <w:rFonts w:eastAsia="微软雅黑" w:cs="Calibri"/>
          <w:szCs w:val="21"/>
        </w:rPr>
        <w:t>6</w:t>
      </w:r>
      <w:r w:rsidRPr="00923699">
        <w:rPr>
          <w:rFonts w:eastAsia="微软雅黑" w:cs="Calibri"/>
          <w:szCs w:val="21"/>
        </w:rPr>
        <w:t>种或</w:t>
      </w:r>
      <w:r w:rsidRPr="00923699">
        <w:rPr>
          <w:rFonts w:eastAsia="微软雅黑" w:cs="Calibri"/>
          <w:szCs w:val="21"/>
        </w:rPr>
        <w:t>10</w:t>
      </w:r>
      <w:r w:rsidRPr="00923699">
        <w:rPr>
          <w:rFonts w:eastAsia="微软雅黑" w:cs="Calibri"/>
          <w:szCs w:val="21"/>
        </w:rPr>
        <w:t>种或</w:t>
      </w:r>
      <w:r w:rsidRPr="00923699">
        <w:rPr>
          <w:rFonts w:eastAsia="微软雅黑" w:cs="Calibri"/>
          <w:szCs w:val="21"/>
        </w:rPr>
        <w:t>1</w:t>
      </w:r>
      <w:r>
        <w:rPr>
          <w:rFonts w:eastAsia="微软雅黑" w:cs="Calibri"/>
          <w:szCs w:val="21"/>
        </w:rPr>
        <w:t>6</w:t>
      </w:r>
      <w:r w:rsidRPr="00923699">
        <w:rPr>
          <w:rFonts w:eastAsia="微软雅黑" w:cs="Calibri"/>
          <w:szCs w:val="21"/>
        </w:rPr>
        <w:t>种不同质量的报告离子（</w:t>
      </w:r>
      <w:r w:rsidRPr="00923699">
        <w:rPr>
          <w:rFonts w:eastAsia="微软雅黑" w:cs="Calibri" w:hint="eastAsia"/>
          <w:szCs w:val="21"/>
        </w:rPr>
        <w:t>下</w:t>
      </w:r>
      <w:r w:rsidRPr="00923699">
        <w:rPr>
          <w:rFonts w:eastAsia="微软雅黑" w:cs="Calibri"/>
          <w:szCs w:val="21"/>
        </w:rPr>
        <w:t>图红色框标记），根据报告离子的丰度可获得样品间相同肽段的定量信息，再经过软件处理得到蛋白质的定量信息。</w:t>
      </w:r>
    </w:p>
    <w:p w14:paraId="6084BDC7" w14:textId="6BEFBD5F" w:rsidR="00923699" w:rsidRPr="0042143F" w:rsidRDefault="00D27ED2" w:rsidP="00923699">
      <w:pPr>
        <w:pStyle w:val="12"/>
        <w:autoSpaceDE w:val="0"/>
        <w:autoSpaceDN w:val="0"/>
        <w:adjustRightInd w:val="0"/>
        <w:spacing w:line="360" w:lineRule="auto"/>
        <w:ind w:firstLineChars="0" w:firstLine="0"/>
        <w:jc w:val="center"/>
        <w:rPr>
          <w:rFonts w:eastAsia="微软雅黑" w:cs="Calibri"/>
          <w:szCs w:val="21"/>
        </w:rPr>
      </w:pPr>
      <w:r w:rsidRPr="00D27ED2">
        <w:rPr>
          <w:rFonts w:eastAsia="微软雅黑" w:cs="Calibri"/>
          <w:noProof/>
          <w:szCs w:val="21"/>
        </w:rPr>
        <w:drawing>
          <wp:inline distT="0" distB="0" distL="0" distR="0" wp14:anchorId="617830E5" wp14:editId="1BF06D13">
            <wp:extent cx="4834393" cy="1956682"/>
            <wp:effectExtent l="0" t="0" r="4445" b="5715"/>
            <wp:docPr id="4" name="图片 4" descr="C:\Users\jbwang\Desktop\Statistical_analysis_20191226\iTRAQOrTMT\TMT\src\img\TMT_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wang\Desktop\Statistical_analysis_20191226\iTRAQOrTMT\TMT\src\img\TMT_mas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78" cy="1960480"/>
                    </a:xfrm>
                    <a:prstGeom prst="rect">
                      <a:avLst/>
                    </a:prstGeom>
                    <a:noFill/>
                    <a:ln>
                      <a:noFill/>
                    </a:ln>
                  </pic:spPr>
                </pic:pic>
              </a:graphicData>
            </a:graphic>
          </wp:inline>
        </w:drawing>
      </w:r>
    </w:p>
    <w:p w14:paraId="5F71749A" w14:textId="77777777" w:rsidR="00923699" w:rsidRPr="00837A0A" w:rsidRDefault="00923699" w:rsidP="00923699">
      <w:pPr>
        <w:pStyle w:val="12"/>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w:t>
      </w:r>
      <w:r w:rsidRPr="00EA64E4">
        <w:rPr>
          <w:rFonts w:eastAsia="微软雅黑" w:cs="Calibri" w:hint="eastAsia"/>
          <w:szCs w:val="21"/>
        </w:rPr>
        <w:t>(</w:t>
      </w:r>
      <w:r>
        <w:rPr>
          <w:rFonts w:eastAsia="微软雅黑" w:cs="Calibri" w:hint="eastAsia"/>
          <w:szCs w:val="21"/>
        </w:rPr>
        <w:t>以</w:t>
      </w:r>
      <w:r w:rsidRPr="00EA64E4">
        <w:rPr>
          <w:rFonts w:eastAsia="微软雅黑" w:cs="Calibri" w:hint="eastAsia"/>
          <w:szCs w:val="21"/>
        </w:rPr>
        <w:t>6</w:t>
      </w:r>
      <w:r w:rsidRPr="00EA64E4">
        <w:rPr>
          <w:rFonts w:eastAsia="微软雅黑" w:cs="Calibri" w:hint="eastAsia"/>
          <w:szCs w:val="21"/>
        </w:rPr>
        <w:t>标</w:t>
      </w:r>
      <w:r>
        <w:rPr>
          <w:rFonts w:eastAsia="微软雅黑" w:cs="Calibri" w:hint="eastAsia"/>
          <w:szCs w:val="21"/>
        </w:rPr>
        <w:t>为例</w:t>
      </w:r>
      <w:r w:rsidRPr="00EA64E4">
        <w:rPr>
          <w:rFonts w:eastAsia="微软雅黑" w:cs="Calibri" w:hint="eastAsia"/>
          <w:szCs w:val="21"/>
        </w:rPr>
        <w:t>)</w:t>
      </w:r>
      <w:r w:rsidRPr="00EA64E4">
        <w:rPr>
          <w:rFonts w:eastAsia="微软雅黑" w:cs="Calibri" w:hint="eastAsia"/>
          <w:szCs w:val="21"/>
        </w:rPr>
        <w:t>某肽段的二级质谱图示例图</w:t>
      </w:r>
    </w:p>
    <w:p w14:paraId="1E9314B5" w14:textId="77777777" w:rsidR="00923699" w:rsidRPr="00923699" w:rsidRDefault="00923699" w:rsidP="005B07FE">
      <w:pPr>
        <w:pStyle w:val="12"/>
        <w:autoSpaceDE w:val="0"/>
        <w:autoSpaceDN w:val="0"/>
        <w:adjustRightInd w:val="0"/>
        <w:spacing w:line="360" w:lineRule="auto"/>
        <w:ind w:firstLineChars="0" w:firstLine="0"/>
        <w:jc w:val="center"/>
        <w:rPr>
          <w:rFonts w:eastAsia="微软雅黑" w:cs="Calibri"/>
          <w:szCs w:val="21"/>
        </w:rPr>
      </w:pPr>
    </w:p>
    <w:p w14:paraId="0B8E38A7" w14:textId="77777777" w:rsidR="00382284" w:rsidRPr="009B5153"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64" w:name="_Toc38897774"/>
      <w:r w:rsidRPr="009B5153">
        <w:rPr>
          <w:rFonts w:ascii="Arial" w:eastAsia="微软雅黑" w:hAnsi="Arial" w:cs="Arial"/>
          <w:b/>
          <w:sz w:val="28"/>
          <w:szCs w:val="28"/>
        </w:rPr>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4"/>
    </w:p>
    <w:p w14:paraId="3CAF1271" w14:textId="77777777" w:rsidR="00694D4B" w:rsidRDefault="00382284" w:rsidP="00694D4B">
      <w:pPr>
        <w:pStyle w:val="12"/>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Q Exactive</w:t>
      </w:r>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A75262"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A75262"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r w:rsidR="00B01D0A">
        <w:rPr>
          <w:rFonts w:ascii="微软雅黑" w:eastAsia="微软雅黑" w:hAnsi="微软雅黑"/>
          <w:color w:val="000000"/>
        </w:rPr>
        <w:t>TMT</w:t>
      </w:r>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6A3CD46E" w14:textId="714CC131" w:rsidR="00A511A8" w:rsidRPr="00694D4B" w:rsidRDefault="00694D4B" w:rsidP="009F203E">
      <w:pPr>
        <w:pStyle w:val="12"/>
        <w:spacing w:line="360" w:lineRule="auto"/>
        <w:ind w:leftChars="171" w:left="410" w:firstLineChars="300" w:firstLine="720"/>
        <w:rPr>
          <w:rFonts w:ascii="Arial" w:eastAsia="微软雅黑" w:hAnsi="Arial" w:cs="Arial"/>
          <w:color w:val="000000"/>
          <w:szCs w:val="21"/>
        </w:rPr>
      </w:pPr>
      <w:r>
        <w:rPr>
          <w:rFonts w:ascii="Arial" w:eastAsia="微软雅黑" w:hAnsi="Arial" w:cs="Arial" w:hint="eastAsia"/>
          <w:b/>
          <w:sz w:val="24"/>
          <w:szCs w:val="24"/>
        </w:rPr>
        <w:t>5.2.1</w:t>
      </w:r>
      <w:r>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离子质量偏差分布</w:t>
      </w:r>
    </w:p>
    <w:p w14:paraId="3AAE8230" w14:textId="185BCF12" w:rsidR="00382284" w:rsidRPr="00192FCB" w:rsidRDefault="00A75262" w:rsidP="00192FCB">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lastRenderedPageBreak/>
        <w:t>[</w:t>
      </w:r>
      <w:r>
        <w:rPr>
          <w:rFonts w:ascii="Arial" w:eastAsia="微软雅黑" w:hAnsi="Arial" w:cs="Arial"/>
          <w:noProof/>
          <w:szCs w:val="21"/>
        </w:rPr>
        <w:t>mass_error]</w:t>
      </w:r>
    </w:p>
    <w:p w14:paraId="53C53970" w14:textId="77777777" w:rsidR="00382284" w:rsidRPr="00712B25" w:rsidRDefault="00DE7809" w:rsidP="00382284">
      <w:pPr>
        <w:pStyle w:val="12"/>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50395AE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436101E5"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7B928DF2" w14:textId="5555730D" w:rsidR="00382284" w:rsidRPr="000661A0" w:rsidRDefault="006C480B" w:rsidP="006C480B">
      <w:pPr>
        <w:pStyle w:val="12"/>
        <w:spacing w:line="360" w:lineRule="auto"/>
        <w:ind w:firstLineChars="0"/>
        <w:rPr>
          <w:rStyle w:val="ab"/>
          <w:rFonts w:ascii="Arial" w:eastAsia="微软雅黑" w:hAnsi="Arial" w:cs="Arial"/>
          <w:szCs w:val="21"/>
        </w:rPr>
      </w:pPr>
      <w:bookmarkStart w:id="65" w:name="PIC_Link_6"/>
      <w:r>
        <w:rPr>
          <w:rFonts w:ascii="Arial" w:eastAsia="微软雅黑" w:hAnsi="Arial" w:cs="Arial" w:hint="eastAsia"/>
          <w:color w:val="4472C4"/>
          <w:szCs w:val="21"/>
        </w:rPr>
        <w:t>1</w:t>
      </w:r>
      <w:r>
        <w:rPr>
          <w:rFonts w:ascii="Arial" w:eastAsia="微软雅黑" w:hAnsi="Arial" w:cs="Arial" w:hint="eastAsia"/>
          <w:color w:val="4472C4"/>
          <w:szCs w:val="21"/>
        </w:rPr>
        <w:t>）</w:t>
      </w:r>
      <w:r w:rsidR="000661A0"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\\5-2</w:instrText>
      </w:r>
      <w:r w:rsidR="0004058B">
        <w:rPr>
          <w:rFonts w:ascii="Arial" w:eastAsia="微软雅黑" w:hAnsi="Arial" w:cs="Arial" w:hint="eastAsia"/>
          <w:color w:val="4472C4"/>
          <w:szCs w:val="21"/>
        </w:rPr>
        <w:instrText>质量控制（</w:instrText>
      </w:r>
      <w:r w:rsidR="0004058B">
        <w:rPr>
          <w:rFonts w:ascii="Arial" w:eastAsia="微软雅黑" w:hAnsi="Arial" w:cs="Arial" w:hint="eastAsia"/>
          <w:color w:val="4472C4"/>
          <w:szCs w:val="21"/>
        </w:rPr>
        <w:instrText>QC</w:instrText>
      </w:r>
      <w:r w:rsidR="0004058B">
        <w:rPr>
          <w:rFonts w:ascii="Arial" w:eastAsia="微软雅黑" w:hAnsi="Arial" w:cs="Arial" w:hint="eastAsia"/>
          <w:color w:val="4472C4"/>
          <w:szCs w:val="21"/>
        </w:rPr>
        <w:instrText>）</w:instrText>
      </w:r>
      <w:r w:rsidR="0004058B">
        <w:rPr>
          <w:rFonts w:ascii="Arial" w:eastAsia="微软雅黑" w:hAnsi="Arial" w:cs="Arial" w:hint="eastAsia"/>
          <w:color w:val="4472C4"/>
          <w:szCs w:val="21"/>
        </w:rPr>
        <w:instrText>\\MassError_Distribution.png"</w:instrText>
      </w:r>
      <w:r w:rsidR="000661A0" w:rsidRPr="00E42F05">
        <w:rPr>
          <w:rFonts w:ascii="Arial" w:eastAsia="微软雅黑" w:hAnsi="Arial" w:cs="Arial"/>
          <w:color w:val="4472C4"/>
          <w:szCs w:val="21"/>
        </w:rPr>
        <w:fldChar w:fldCharType="separate"/>
      </w:r>
      <w:r w:rsidR="00D03653" w:rsidRPr="000661A0">
        <w:rPr>
          <w:rStyle w:val="ab"/>
          <w:rFonts w:ascii="Arial" w:eastAsia="微软雅黑" w:hAnsi="Arial" w:cs="Arial" w:hint="eastAsia"/>
          <w:szCs w:val="21"/>
        </w:rPr>
        <w:t>5</w:t>
      </w:r>
      <w:r w:rsidR="00D03653" w:rsidRPr="000661A0">
        <w:rPr>
          <w:rStyle w:val="ab"/>
          <w:rFonts w:ascii="Arial" w:eastAsia="微软雅黑" w:hAnsi="Arial" w:cs="Arial" w:hint="eastAsia"/>
          <w:szCs w:val="21"/>
        </w:rPr>
        <w:t>附件</w:t>
      </w:r>
      <w:bookmarkEnd w:id="65"/>
      <w:r w:rsidR="009F58AD">
        <w:rPr>
          <w:rStyle w:val="ab"/>
          <w:rFonts w:ascii="Arial" w:eastAsia="微软雅黑" w:hAnsi="Arial" w:cs="Arial" w:hint="eastAsia"/>
          <w:szCs w:val="21"/>
        </w:rPr>
        <w:t>与说明文档</w:t>
      </w:r>
      <w:r w:rsidR="00D03653" w:rsidRPr="000661A0">
        <w:rPr>
          <w:rStyle w:val="ab"/>
          <w:rFonts w:ascii="Arial" w:eastAsia="微软雅黑" w:hAnsi="Arial" w:cs="Arial"/>
          <w:szCs w:val="21"/>
        </w:rPr>
        <w:t>/</w:t>
      </w:r>
      <w:r w:rsidR="00D03653" w:rsidRPr="000661A0">
        <w:rPr>
          <w:rStyle w:val="ab"/>
          <w:rFonts w:ascii="Arial" w:eastAsia="微软雅黑" w:hAnsi="Arial" w:cs="Arial" w:hint="eastAsia"/>
          <w:szCs w:val="21"/>
        </w:rPr>
        <w:t>5-2</w:t>
      </w:r>
      <w:r w:rsidR="00D03653" w:rsidRPr="000661A0">
        <w:rPr>
          <w:rStyle w:val="ab"/>
          <w:rFonts w:ascii="Arial" w:eastAsia="微软雅黑" w:hAnsi="Arial" w:cs="Arial" w:hint="eastAsia"/>
          <w:szCs w:val="21"/>
        </w:rPr>
        <w:t>质量控制（</w:t>
      </w:r>
      <w:r w:rsidR="00D03653" w:rsidRPr="000661A0">
        <w:rPr>
          <w:rStyle w:val="ab"/>
          <w:rFonts w:ascii="Arial" w:eastAsia="微软雅黑" w:hAnsi="Arial" w:cs="Arial" w:hint="eastAsia"/>
          <w:szCs w:val="21"/>
        </w:rPr>
        <w:t>QC</w:t>
      </w:r>
      <w:r w:rsidR="00D03653" w:rsidRPr="000661A0">
        <w:rPr>
          <w:rStyle w:val="ab"/>
          <w:rFonts w:ascii="Arial" w:eastAsia="微软雅黑" w:hAnsi="Arial" w:cs="Arial" w:hint="eastAsia"/>
          <w:szCs w:val="21"/>
        </w:rPr>
        <w:t>）</w:t>
      </w:r>
      <w:r w:rsidR="00D03653" w:rsidRPr="000661A0">
        <w:rPr>
          <w:rStyle w:val="ab"/>
          <w:rFonts w:ascii="Arial" w:eastAsia="微软雅黑" w:hAnsi="Arial" w:cs="Arial" w:hint="eastAsia"/>
          <w:szCs w:val="21"/>
        </w:rPr>
        <w:t>/</w:t>
      </w:r>
      <w:r w:rsidR="00D03653" w:rsidRPr="000661A0">
        <w:rPr>
          <w:rStyle w:val="ab"/>
          <w:rFonts w:ascii="Arial" w:eastAsia="微软雅黑" w:hAnsi="Arial" w:cs="Arial"/>
          <w:szCs w:val="21"/>
        </w:rPr>
        <w:t>MassError_Distribution</w:t>
      </w:r>
    </w:p>
    <w:p w14:paraId="405C825D" w14:textId="39796AEC" w:rsidR="00382284" w:rsidRPr="00694D4B" w:rsidRDefault="000661A0" w:rsidP="009F203E">
      <w:pPr>
        <w:pStyle w:val="12"/>
        <w:spacing w:line="360" w:lineRule="auto"/>
        <w:ind w:leftChars="171" w:left="410" w:firstLineChars="300" w:firstLine="630"/>
        <w:rPr>
          <w:rFonts w:ascii="Arial" w:eastAsia="微软雅黑" w:hAnsi="Arial" w:cs="Arial"/>
          <w:b/>
          <w:sz w:val="24"/>
          <w:szCs w:val="24"/>
        </w:rPr>
      </w:pPr>
      <w:r w:rsidRPr="00E42F05">
        <w:rPr>
          <w:rFonts w:ascii="Arial" w:eastAsia="微软雅黑" w:hAnsi="Arial" w:cs="Arial"/>
          <w:color w:val="4472C4"/>
          <w:szCs w:val="21"/>
        </w:rPr>
        <w:fldChar w:fldCharType="end"/>
      </w:r>
      <w:r w:rsidR="00694D4B" w:rsidRPr="00694D4B">
        <w:rPr>
          <w:rFonts w:ascii="Arial" w:eastAsia="微软雅黑" w:hAnsi="Arial" w:cs="Arial" w:hint="eastAsia"/>
          <w:b/>
          <w:sz w:val="24"/>
          <w:szCs w:val="24"/>
        </w:rPr>
        <w:t>5.2.2</w:t>
      </w:r>
      <w:r w:rsidR="00694D4B">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3801F098" w14:textId="175828A1" w:rsidR="00382284" w:rsidRPr="00D03653" w:rsidRDefault="00A75262"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3D77C3A5" w14:textId="77777777" w:rsidR="00382284" w:rsidRPr="00712B25" w:rsidRDefault="001E126D" w:rsidP="00382284">
      <w:pPr>
        <w:pStyle w:val="12"/>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369975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834BA39"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D8F499" w14:textId="791C32F4" w:rsidR="00382284" w:rsidRPr="00AB700D" w:rsidRDefault="00DA44E6" w:rsidP="00DA44E6">
      <w:pPr>
        <w:pStyle w:val="12"/>
        <w:spacing w:line="360" w:lineRule="auto"/>
        <w:ind w:firstLineChars="0"/>
        <w:rPr>
          <w:rFonts w:ascii="Arial" w:eastAsia="微软雅黑" w:hAnsi="Arial" w:cs="Arial"/>
          <w:szCs w:val="21"/>
        </w:rPr>
      </w:pPr>
      <w:r w:rsidRPr="00DA44E6">
        <w:rPr>
          <w:rFonts w:ascii="Arial" w:eastAsia="微软雅黑" w:hAnsi="Arial" w:cs="Arial" w:hint="eastAsia"/>
          <w:color w:val="0070C0"/>
          <w:szCs w:val="21"/>
        </w:rPr>
        <w:t>1</w:t>
      </w:r>
      <w:r w:rsidRPr="00DA44E6">
        <w:rPr>
          <w:rFonts w:ascii="Arial" w:eastAsia="微软雅黑" w:hAnsi="Arial" w:cs="Arial" w:hint="eastAsia"/>
          <w:color w:val="0070C0"/>
          <w:szCs w:val="21"/>
        </w:rPr>
        <w:t>）</w:t>
      </w:r>
      <w:r w:rsidR="00D03653" w:rsidRPr="00AB700D">
        <w:rPr>
          <w:rFonts w:ascii="Arial" w:eastAsia="微软雅黑" w:hAnsi="Arial" w:cs="Arial" w:hint="eastAsia"/>
          <w:color w:val="0070C0"/>
          <w:szCs w:val="21"/>
          <w:u w:val="single"/>
        </w:rPr>
        <w:t>5</w:t>
      </w:r>
      <w:r w:rsidR="00D03653" w:rsidRPr="00AB700D">
        <w:rPr>
          <w:rFonts w:ascii="Arial" w:eastAsia="微软雅黑" w:hAnsi="Arial" w:cs="Arial" w:hint="eastAsia"/>
          <w:color w:val="0070C0"/>
          <w:szCs w:val="21"/>
          <w:u w:val="single"/>
        </w:rPr>
        <w:t>附件</w:t>
      </w:r>
      <w:r w:rsidR="009F58AD" w:rsidRPr="00AB700D">
        <w:rPr>
          <w:rFonts w:ascii="Arial" w:eastAsia="微软雅黑" w:hAnsi="Arial" w:cs="Arial" w:hint="eastAsia"/>
          <w:color w:val="0070C0"/>
          <w:szCs w:val="21"/>
          <w:u w:val="single"/>
        </w:rPr>
        <w:t>与说明文档</w:t>
      </w:r>
      <w:r w:rsidR="00D03653" w:rsidRPr="00AB700D">
        <w:rPr>
          <w:rFonts w:ascii="Arial" w:eastAsia="微软雅黑" w:hAnsi="Arial" w:cs="Arial"/>
          <w:color w:val="0070C0"/>
          <w:szCs w:val="21"/>
          <w:u w:val="single"/>
        </w:rPr>
        <w:t>/</w:t>
      </w:r>
      <w:r w:rsidR="00D03653" w:rsidRPr="00AB700D">
        <w:rPr>
          <w:rFonts w:ascii="Arial" w:eastAsia="微软雅黑" w:hAnsi="Arial" w:cs="Arial" w:hint="eastAsia"/>
          <w:color w:val="0070C0"/>
          <w:szCs w:val="21"/>
          <w:u w:val="single"/>
        </w:rPr>
        <w:t>5-2</w:t>
      </w:r>
      <w:r w:rsidR="00D03653" w:rsidRPr="00AB700D">
        <w:rPr>
          <w:rFonts w:ascii="Arial" w:eastAsia="微软雅黑" w:hAnsi="Arial" w:cs="Arial" w:hint="eastAsia"/>
          <w:color w:val="0070C0"/>
          <w:szCs w:val="21"/>
          <w:u w:val="single"/>
        </w:rPr>
        <w:t>质量控制（</w:t>
      </w:r>
      <w:r w:rsidR="00D03653" w:rsidRPr="00AB700D">
        <w:rPr>
          <w:rFonts w:ascii="Arial" w:eastAsia="微软雅黑" w:hAnsi="Arial" w:cs="Arial" w:hint="eastAsia"/>
          <w:color w:val="0070C0"/>
          <w:szCs w:val="21"/>
          <w:u w:val="single"/>
        </w:rPr>
        <w:t>QC</w:t>
      </w:r>
      <w:r w:rsidR="00D03653" w:rsidRPr="00AB700D">
        <w:rPr>
          <w:rFonts w:ascii="Arial" w:eastAsia="微软雅黑" w:hAnsi="Arial" w:cs="Arial" w:hint="eastAsia"/>
          <w:color w:val="0070C0"/>
          <w:szCs w:val="21"/>
          <w:u w:val="single"/>
        </w:rPr>
        <w:t>）</w:t>
      </w:r>
      <w:r w:rsidR="00D03653" w:rsidRPr="00AB700D">
        <w:rPr>
          <w:rFonts w:ascii="Arial" w:eastAsia="微软雅黑" w:hAnsi="Arial" w:cs="Arial" w:hint="eastAsia"/>
          <w:color w:val="0070C0"/>
          <w:szCs w:val="21"/>
          <w:u w:val="single"/>
        </w:rPr>
        <w:t>/</w:t>
      </w:r>
      <w:r w:rsidR="00D03653" w:rsidRPr="00AB700D">
        <w:rPr>
          <w:rFonts w:ascii="Arial" w:eastAsia="微软雅黑" w:hAnsi="Arial" w:cs="Arial"/>
          <w:color w:val="0070C0"/>
          <w:szCs w:val="21"/>
          <w:u w:val="single"/>
        </w:rPr>
        <w:t>Score_Distribution</w:t>
      </w:r>
    </w:p>
    <w:p w14:paraId="732C6DE4" w14:textId="35C8F2ED" w:rsidR="00382284" w:rsidRPr="00694D4B" w:rsidRDefault="00694D4B" w:rsidP="009F203E">
      <w:pPr>
        <w:pStyle w:val="12"/>
        <w:spacing w:line="360" w:lineRule="auto"/>
        <w:ind w:leftChars="171" w:left="410" w:firstLineChars="300" w:firstLine="720"/>
        <w:rPr>
          <w:rFonts w:ascii="Arial" w:eastAsia="微软雅黑" w:hAnsi="Arial" w:cs="Arial"/>
          <w:b/>
          <w:sz w:val="24"/>
          <w:szCs w:val="24"/>
        </w:rPr>
      </w:pPr>
      <w:bookmarkStart w:id="66" w:name="_Toc418770338"/>
      <w:bookmarkStart w:id="67" w:name="_Toc422834045"/>
      <w:r w:rsidRPr="00694D4B">
        <w:rPr>
          <w:rFonts w:ascii="Arial" w:eastAsia="微软雅黑" w:hAnsi="Arial" w:cs="Arial" w:hint="eastAsia"/>
          <w:b/>
          <w:sz w:val="24"/>
          <w:szCs w:val="24"/>
        </w:rPr>
        <w:t>5.2.3</w:t>
      </w:r>
      <w:r>
        <w:rPr>
          <w:rFonts w:ascii="Arial" w:eastAsia="微软雅黑" w:hAnsi="Arial" w:cs="Arial"/>
          <w:szCs w:val="21"/>
        </w:rPr>
        <w:t xml:space="preserve">  </w:t>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6"/>
      <w:bookmarkEnd w:id="67"/>
    </w:p>
    <w:p w14:paraId="0A80BBA4" w14:textId="02A2B5B7" w:rsidR="00382284" w:rsidRPr="00D03653" w:rsidRDefault="0024735B"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Ratio_Distribution</w:t>
      </w:r>
      <w:r>
        <w:rPr>
          <w:rFonts w:ascii="Arial" w:eastAsia="微软雅黑" w:hAnsi="Arial" w:cs="Arial"/>
          <w:noProof/>
          <w:szCs w:val="21"/>
        </w:rPr>
        <w:t>]</w:t>
      </w:r>
    </w:p>
    <w:p w14:paraId="07AB4724" w14:textId="11A3B106" w:rsidR="00382284" w:rsidRPr="00712B25" w:rsidRDefault="0024735B" w:rsidP="00382284">
      <w:pPr>
        <w:pStyle w:val="12"/>
        <w:spacing w:line="360" w:lineRule="auto"/>
        <w:ind w:leftChars="171" w:left="410"/>
        <w:jc w:val="center"/>
        <w:rPr>
          <w:rFonts w:ascii="Arial" w:eastAsia="微软雅黑" w:hAnsi="Arial" w:cs="Arial"/>
        </w:rPr>
      </w:pPr>
      <w:r>
        <w:rPr>
          <w:rFonts w:ascii="Arial" w:eastAsia="微软雅黑" w:hAnsi="Arial" w:cs="Arial"/>
        </w:rPr>
        <w:t>groupvs</w:t>
      </w:r>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50D4EB45"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1352A2F1"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441A81A" w14:textId="47152AA8" w:rsidR="00382284" w:rsidRPr="00613BA3" w:rsidRDefault="006C480B" w:rsidP="006C480B">
      <w:pPr>
        <w:pStyle w:val="12"/>
        <w:spacing w:line="360" w:lineRule="auto"/>
        <w:ind w:firstLineChars="0"/>
        <w:rPr>
          <w:rStyle w:val="ab"/>
          <w:rFonts w:ascii="Arial" w:eastAsia="微软雅黑" w:hAnsi="Arial" w:cs="Arial"/>
          <w:szCs w:val="21"/>
        </w:rPr>
      </w:pPr>
      <w:bookmarkStart w:id="68" w:name="PIC_Link_8"/>
      <w:r>
        <w:rPr>
          <w:rFonts w:ascii="Arial" w:eastAsia="微软雅黑" w:hAnsi="Arial" w:cs="Arial" w:hint="eastAsia"/>
          <w:color w:val="4472C4"/>
          <w:szCs w:val="21"/>
        </w:rPr>
        <w:t>1</w:t>
      </w:r>
      <w:r>
        <w:rPr>
          <w:rFonts w:ascii="Arial" w:eastAsia="微软雅黑" w:hAnsi="Arial" w:cs="Arial" w:hint="eastAsia"/>
          <w:color w:val="4472C4"/>
          <w:szCs w:val="21"/>
        </w:rPr>
        <w:t>）</w:t>
      </w:r>
      <w:r w:rsidR="00613BA3"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\\5-2</w:instrText>
      </w:r>
      <w:r w:rsidR="0004058B">
        <w:rPr>
          <w:rFonts w:ascii="Arial" w:eastAsia="微软雅黑" w:hAnsi="Arial" w:cs="Arial" w:hint="eastAsia"/>
          <w:color w:val="4472C4"/>
          <w:szCs w:val="21"/>
        </w:rPr>
        <w:instrText>质量控制（</w:instrText>
      </w:r>
      <w:r w:rsidR="0004058B">
        <w:rPr>
          <w:rFonts w:ascii="Arial" w:eastAsia="微软雅黑" w:hAnsi="Arial" w:cs="Arial" w:hint="eastAsia"/>
          <w:color w:val="4472C4"/>
          <w:szCs w:val="21"/>
        </w:rPr>
        <w:instrText>QC</w:instrText>
      </w:r>
      <w:r w:rsidR="0004058B">
        <w:rPr>
          <w:rFonts w:ascii="Arial" w:eastAsia="微软雅黑" w:hAnsi="Arial" w:cs="Arial" w:hint="eastAsia"/>
          <w:color w:val="4472C4"/>
          <w:szCs w:val="21"/>
        </w:rPr>
        <w:instrText>）</w:instrText>
      </w:r>
      <w:r w:rsidR="0004058B">
        <w:rPr>
          <w:rFonts w:ascii="Arial" w:eastAsia="微软雅黑" w:hAnsi="Arial" w:cs="Arial" w:hint="eastAsia"/>
          <w:color w:val="4472C4"/>
          <w:szCs w:val="21"/>
        </w:rPr>
        <w:instrText>"</w:instrText>
      </w:r>
      <w:r w:rsidR="00613BA3" w:rsidRPr="00E42F05">
        <w:rPr>
          <w:rFonts w:ascii="Arial" w:eastAsia="微软雅黑" w:hAnsi="Arial" w:cs="Arial"/>
          <w:color w:val="4472C4"/>
          <w:szCs w:val="21"/>
        </w:rPr>
        <w:fldChar w:fldCharType="separate"/>
      </w:r>
      <w:r w:rsidR="00D03653" w:rsidRPr="00613BA3">
        <w:rPr>
          <w:rStyle w:val="ab"/>
          <w:rFonts w:ascii="Arial" w:eastAsia="微软雅黑" w:hAnsi="Arial" w:cs="Arial" w:hint="eastAsia"/>
          <w:szCs w:val="21"/>
        </w:rPr>
        <w:t>5</w:t>
      </w:r>
      <w:r w:rsidR="00D03653" w:rsidRPr="00613BA3">
        <w:rPr>
          <w:rStyle w:val="ab"/>
          <w:rFonts w:ascii="Arial" w:eastAsia="微软雅黑" w:hAnsi="Arial" w:cs="Arial" w:hint="eastAsia"/>
          <w:szCs w:val="21"/>
        </w:rPr>
        <w:t>附件</w:t>
      </w:r>
      <w:r w:rsidR="009F58AD" w:rsidRPr="00613BA3">
        <w:rPr>
          <w:rStyle w:val="ab"/>
          <w:rFonts w:ascii="Arial" w:eastAsia="微软雅黑" w:hAnsi="Arial" w:cs="Arial" w:hint="eastAsia"/>
          <w:szCs w:val="21"/>
        </w:rPr>
        <w:t>与说明文档</w:t>
      </w:r>
      <w:r w:rsidR="00D03653" w:rsidRPr="00613BA3">
        <w:rPr>
          <w:rStyle w:val="ab"/>
          <w:rFonts w:ascii="Arial" w:eastAsia="微软雅黑" w:hAnsi="Arial" w:cs="Arial"/>
          <w:szCs w:val="21"/>
        </w:rPr>
        <w:t>/</w:t>
      </w:r>
      <w:r w:rsidR="00D03653" w:rsidRPr="00613BA3">
        <w:rPr>
          <w:rStyle w:val="ab"/>
          <w:rFonts w:ascii="Arial" w:eastAsia="微软雅黑" w:hAnsi="Arial" w:cs="Arial" w:hint="eastAsia"/>
          <w:szCs w:val="21"/>
        </w:rPr>
        <w:t>5-2</w:t>
      </w:r>
      <w:r w:rsidR="00D03653" w:rsidRPr="00613BA3">
        <w:rPr>
          <w:rStyle w:val="ab"/>
          <w:rFonts w:ascii="Arial" w:eastAsia="微软雅黑" w:hAnsi="Arial" w:cs="Arial" w:hint="eastAsia"/>
          <w:szCs w:val="21"/>
        </w:rPr>
        <w:t>质量控制（</w:t>
      </w:r>
      <w:r w:rsidR="00D03653" w:rsidRPr="00613BA3">
        <w:rPr>
          <w:rStyle w:val="ab"/>
          <w:rFonts w:ascii="Arial" w:eastAsia="微软雅黑" w:hAnsi="Arial" w:cs="Arial" w:hint="eastAsia"/>
          <w:szCs w:val="21"/>
        </w:rPr>
        <w:t>QC</w:t>
      </w:r>
      <w:r w:rsidR="00D03653" w:rsidRPr="00613BA3">
        <w:rPr>
          <w:rStyle w:val="ab"/>
          <w:rFonts w:ascii="Arial" w:eastAsia="微软雅黑" w:hAnsi="Arial" w:cs="Arial" w:hint="eastAsia"/>
          <w:szCs w:val="21"/>
        </w:rPr>
        <w:t>）</w:t>
      </w:r>
      <w:r w:rsidR="00D03653" w:rsidRPr="00613BA3">
        <w:rPr>
          <w:rStyle w:val="ab"/>
          <w:rFonts w:ascii="Arial" w:eastAsia="微软雅黑" w:hAnsi="Arial" w:cs="Arial" w:hint="eastAsia"/>
          <w:szCs w:val="21"/>
        </w:rPr>
        <w:t>/</w:t>
      </w:r>
      <w:bookmarkEnd w:id="68"/>
      <w:r w:rsidR="00D03653" w:rsidRPr="00613BA3">
        <w:rPr>
          <w:rStyle w:val="ab"/>
          <w:rFonts w:ascii="Arial" w:eastAsia="微软雅黑" w:hAnsi="Arial" w:cs="Arial"/>
          <w:szCs w:val="21"/>
        </w:rPr>
        <w:t>Ratio_Distribution</w:t>
      </w:r>
    </w:p>
    <w:p w14:paraId="45DAE242" w14:textId="77777777" w:rsidR="00382284" w:rsidRPr="009B5153" w:rsidRDefault="00613BA3" w:rsidP="00040064">
      <w:pPr>
        <w:pStyle w:val="12"/>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69" w:name="_Toc38897775"/>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69"/>
    </w:p>
    <w:p w14:paraId="7926DEA2" w14:textId="77777777" w:rsidR="00A511A8" w:rsidRPr="0008359C" w:rsidRDefault="00C36DA7" w:rsidP="00040064">
      <w:pPr>
        <w:pStyle w:val="12"/>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6337D2D4" w14:textId="4B6746DE" w:rsidR="00A511A8" w:rsidRPr="00D03653" w:rsidRDefault="00327E69" w:rsidP="00D03653">
      <w:pPr>
        <w:pStyle w:val="12"/>
        <w:spacing w:line="360" w:lineRule="auto"/>
        <w:ind w:leftChars="171" w:left="410"/>
        <w:jc w:val="center"/>
        <w:rPr>
          <w:rFonts w:ascii="Arial" w:eastAsia="微软雅黑" w:hAnsi="Arial" w:cs="Arial"/>
          <w:noProof/>
          <w:szCs w:val="21"/>
        </w:rPr>
      </w:pPr>
      <w:r>
        <w:rPr>
          <w:rFonts w:ascii="Arial" w:eastAsia="微软雅黑" w:hAnsi="Arial" w:cs="Arial"/>
          <w:noProof/>
        </w:rPr>
        <w:t>[</w:t>
      </w:r>
      <w:r w:rsidRPr="002871A3">
        <w:rPr>
          <w:rFonts w:ascii="Arial" w:eastAsia="微软雅黑" w:hAnsi="Arial" w:cs="Arial"/>
          <w:noProof/>
        </w:rPr>
        <w:t>MW_Distribution</w:t>
      </w:r>
      <w:r>
        <w:rPr>
          <w:rFonts w:ascii="Arial" w:eastAsia="微软雅黑" w:hAnsi="Arial" w:cs="Arial"/>
          <w:noProof/>
        </w:rPr>
        <w:t>]</w:t>
      </w:r>
    </w:p>
    <w:p w14:paraId="6F9FF118"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65F11D01"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lastRenderedPageBreak/>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6DF28FCB"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0" w:name="_Toc422834042"/>
    <w:p w14:paraId="0D83562F" w14:textId="15F49ECF" w:rsidR="00A511A8" w:rsidRPr="00613BA3" w:rsidRDefault="00613BA3" w:rsidP="00D03653">
      <w:pPr>
        <w:pStyle w:val="12"/>
        <w:numPr>
          <w:ilvl w:val="0"/>
          <w:numId w:val="39"/>
        </w:numPr>
        <w:spacing w:line="360" w:lineRule="auto"/>
        <w:ind w:firstLineChars="0"/>
        <w:rPr>
          <w:rStyle w:val="ab"/>
          <w:rFonts w:ascii="Arial" w:eastAsia="微软雅黑" w:hAnsi="Arial" w:cs="Arial"/>
          <w:szCs w:val="21"/>
        </w:rPr>
      </w:pPr>
      <w:r w:rsidRPr="00E42F05">
        <w:rPr>
          <w:rFonts w:ascii="Arial" w:eastAsia="微软雅黑" w:hAnsi="Arial" w:cs="Arial"/>
          <w:color w:val="4472C4"/>
          <w:szCs w:val="21"/>
        </w:rPr>
        <w:fldChar w:fldCharType="begin"/>
      </w:r>
      <w:r w:rsidR="0004058B">
        <w:rPr>
          <w:rFonts w:ascii="Arial" w:eastAsia="微软雅黑" w:hAnsi="Arial" w:cs="Arial"/>
          <w:color w:val="4472C4"/>
          <w:szCs w:val="21"/>
        </w:rPr>
        <w:instrText xml:space="preserve">HYPERLINK </w:instrText>
      </w:r>
      <w:r w:rsidR="0004058B">
        <w:rPr>
          <w:rFonts w:ascii="Arial" w:eastAsia="微软雅黑" w:hAnsi="Arial" w:cs="Arial" w:hint="eastAsia"/>
          <w:color w:val="4472C4"/>
          <w:szCs w:val="21"/>
        </w:rPr>
        <w:instrText>"C:\\Users\\wjb\\Desktop\\report\\autoReport\\template\\5</w:instrText>
      </w:r>
      <w:r w:rsidR="0004058B">
        <w:rPr>
          <w:rFonts w:ascii="Arial" w:eastAsia="微软雅黑" w:hAnsi="Arial" w:cs="Arial" w:hint="eastAsia"/>
          <w:color w:val="4472C4"/>
          <w:szCs w:val="21"/>
        </w:rPr>
        <w:instrText>附件</w:instrText>
      </w:r>
      <w:r w:rsidR="0004058B">
        <w:rPr>
          <w:rFonts w:ascii="Arial" w:eastAsia="微软雅黑" w:hAnsi="Arial" w:cs="Arial" w:hint="eastAsia"/>
          <w:color w:val="4472C4"/>
          <w:szCs w:val="21"/>
        </w:rPr>
        <w:instrText>\\5-3</w:instrText>
      </w:r>
      <w:r w:rsidR="0004058B">
        <w:rPr>
          <w:rFonts w:ascii="Arial" w:eastAsia="微软雅黑" w:hAnsi="Arial" w:cs="Arial" w:hint="eastAsia"/>
          <w:color w:val="4472C4"/>
          <w:szCs w:val="21"/>
        </w:rPr>
        <w:instrText>鉴定磷酸化蛋白和磷酸化肽段特性描述</w:instrText>
      </w:r>
      <w:r w:rsidR="0004058B">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b"/>
          <w:rFonts w:ascii="Arial" w:eastAsia="微软雅黑" w:hAnsi="Arial" w:cs="Arial" w:hint="eastAsia"/>
          <w:szCs w:val="21"/>
        </w:rPr>
        <w:t>5</w:t>
      </w:r>
      <w:r w:rsidR="00D03653" w:rsidRPr="00613BA3">
        <w:rPr>
          <w:rStyle w:val="ab"/>
          <w:rFonts w:ascii="Arial" w:eastAsia="微软雅黑" w:hAnsi="Arial" w:cs="Arial" w:hint="eastAsia"/>
          <w:szCs w:val="21"/>
        </w:rPr>
        <w:t>附件</w:t>
      </w:r>
      <w:r w:rsidR="009F58AD" w:rsidRPr="00613BA3">
        <w:rPr>
          <w:rStyle w:val="ab"/>
          <w:rFonts w:ascii="Arial" w:eastAsia="微软雅黑" w:hAnsi="Arial" w:cs="Arial" w:hint="eastAsia"/>
          <w:szCs w:val="21"/>
        </w:rPr>
        <w:t>与说明文档</w:t>
      </w:r>
      <w:r w:rsidR="00D03653" w:rsidRPr="00613BA3">
        <w:rPr>
          <w:rStyle w:val="ab"/>
          <w:rFonts w:ascii="Arial" w:eastAsia="微软雅黑" w:hAnsi="Arial" w:cs="Arial"/>
          <w:szCs w:val="21"/>
        </w:rPr>
        <w:t>/</w:t>
      </w:r>
      <w:r w:rsidR="00D03653" w:rsidRPr="00613BA3">
        <w:rPr>
          <w:rStyle w:val="ab"/>
          <w:rFonts w:ascii="Arial" w:eastAsia="微软雅黑" w:hAnsi="Arial" w:cs="Arial" w:hint="eastAsia"/>
          <w:szCs w:val="21"/>
        </w:rPr>
        <w:t>5-3</w:t>
      </w:r>
      <w:r w:rsidR="00D03653" w:rsidRPr="00613BA3">
        <w:rPr>
          <w:rStyle w:val="ab"/>
          <w:rFonts w:ascii="Arial" w:eastAsia="微软雅黑" w:hAnsi="Arial" w:cs="Arial" w:hint="eastAsia"/>
          <w:szCs w:val="21"/>
        </w:rPr>
        <w:t>鉴定</w:t>
      </w:r>
      <w:r w:rsidR="00655EA9">
        <w:rPr>
          <w:rStyle w:val="ab"/>
          <w:rFonts w:ascii="Arial" w:eastAsia="微软雅黑" w:hAnsi="Arial" w:cs="Arial" w:hint="eastAsia"/>
          <w:szCs w:val="21"/>
        </w:rPr>
        <w:t>肽段</w:t>
      </w:r>
      <w:r w:rsidR="00D03653" w:rsidRPr="00613BA3">
        <w:rPr>
          <w:rStyle w:val="ab"/>
          <w:rFonts w:ascii="Arial" w:eastAsia="微软雅黑" w:hAnsi="Arial" w:cs="Arial" w:hint="eastAsia"/>
          <w:szCs w:val="21"/>
        </w:rPr>
        <w:t>和</w:t>
      </w:r>
      <w:r w:rsidR="00FC4CC1">
        <w:rPr>
          <w:rStyle w:val="ab"/>
          <w:rFonts w:ascii="Arial" w:eastAsia="微软雅黑" w:hAnsi="Arial" w:cs="Arial" w:hint="eastAsia"/>
          <w:szCs w:val="21"/>
        </w:rPr>
        <w:t>蛋白质</w:t>
      </w:r>
      <w:r w:rsidR="00D03653" w:rsidRPr="00613BA3">
        <w:rPr>
          <w:rStyle w:val="ab"/>
          <w:rFonts w:ascii="Arial" w:eastAsia="微软雅黑" w:hAnsi="Arial" w:cs="Arial" w:hint="eastAsia"/>
          <w:szCs w:val="21"/>
        </w:rPr>
        <w:t>特性描述</w:t>
      </w:r>
      <w:r w:rsidR="00D03653" w:rsidRPr="00613BA3">
        <w:rPr>
          <w:rStyle w:val="ab"/>
          <w:rFonts w:ascii="Arial" w:eastAsia="微软雅黑" w:hAnsi="Arial" w:cs="Arial" w:hint="eastAsia"/>
          <w:szCs w:val="21"/>
        </w:rPr>
        <w:t>/</w:t>
      </w:r>
      <w:r w:rsidR="00D03653" w:rsidRPr="00613BA3">
        <w:rPr>
          <w:rStyle w:val="ab"/>
          <w:rFonts w:ascii="Arial" w:eastAsia="微软雅黑" w:hAnsi="Arial" w:cs="Arial"/>
          <w:szCs w:val="21"/>
        </w:rPr>
        <w:t>Molecular_Weight_Distribution</w:t>
      </w:r>
    </w:p>
    <w:p w14:paraId="028E113C" w14:textId="77777777" w:rsidR="001E126D" w:rsidRPr="001E126D" w:rsidRDefault="00613BA3" w:rsidP="001807CD">
      <w:pPr>
        <w:pStyle w:val="12"/>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1F37DB34" w14:textId="662605C7" w:rsidR="001E126D" w:rsidRPr="00D10E6A" w:rsidRDefault="00861CED" w:rsidP="001E126D">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CE11A68"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2BEE153"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FD6E2F4"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1CD6E27" w14:textId="6A025911" w:rsidR="001E126D" w:rsidRPr="00613BA3" w:rsidRDefault="001E126D" w:rsidP="007C7E0A">
      <w:pPr>
        <w:pStyle w:val="12"/>
        <w:numPr>
          <w:ilvl w:val="0"/>
          <w:numId w:val="40"/>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007C7E0A" w:rsidRPr="007C7E0A">
        <w:t xml:space="preserve"> </w:t>
      </w:r>
      <w:r w:rsidR="007C7E0A" w:rsidRPr="007C7E0A">
        <w:rPr>
          <w:rStyle w:val="ab"/>
          <w:rFonts w:ascii="Arial" w:eastAsia="微软雅黑" w:hAnsi="Arial" w:cs="Arial"/>
          <w:szCs w:val="21"/>
        </w:rPr>
        <w:t>pI_Distribution</w:t>
      </w:r>
    </w:p>
    <w:p w14:paraId="01079AE6" w14:textId="77777777" w:rsidR="00A511A8" w:rsidRPr="0008359C" w:rsidRDefault="001E126D" w:rsidP="001807CD">
      <w:pPr>
        <w:pStyle w:val="12"/>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0"/>
    </w:p>
    <w:p w14:paraId="1BCE1D08" w14:textId="512A363E" w:rsidR="00A511A8" w:rsidRPr="00D10E6A" w:rsidRDefault="00E4528C" w:rsidP="00D10E6A">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006009C9" w:rsidRPr="00D10E6A">
        <w:rPr>
          <w:rFonts w:ascii="Arial" w:eastAsia="微软雅黑" w:hAnsi="Arial" w:cs="Arial"/>
          <w:noProof/>
          <w:szCs w:val="21"/>
        </w:rPr>
        <w:t>Pep</w:t>
      </w:r>
      <w:r w:rsidR="006009C9">
        <w:rPr>
          <w:rFonts w:ascii="Arial" w:eastAsia="微软雅黑" w:hAnsi="Arial" w:cs="Arial"/>
          <w:noProof/>
          <w:szCs w:val="21"/>
        </w:rPr>
        <w:t>Length</w:t>
      </w:r>
      <w:r w:rsidRPr="002871A3">
        <w:rPr>
          <w:rFonts w:ascii="Arial" w:eastAsia="微软雅黑" w:hAnsi="Arial" w:cs="Arial"/>
          <w:noProof/>
        </w:rPr>
        <w:t>_Distribution</w:t>
      </w:r>
      <w:r>
        <w:rPr>
          <w:rFonts w:ascii="Arial" w:eastAsia="微软雅黑" w:hAnsi="Arial" w:cs="Arial"/>
          <w:noProof/>
        </w:rPr>
        <w:t>]</w:t>
      </w:r>
    </w:p>
    <w:p w14:paraId="4D3C8D94"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27104BA9" w14:textId="77777777"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00FC4CC1">
        <w:rPr>
          <w:rFonts w:ascii="Arial" w:eastAsia="微软雅黑" w:hAnsi="Arial" w:cs="Arial"/>
          <w:color w:val="C00000"/>
          <w:sz w:val="18"/>
          <w:szCs w:val="18"/>
        </w:rPr>
        <w:t>质</w:t>
      </w:r>
      <w:r w:rsidRPr="00175401">
        <w:rPr>
          <w:rFonts w:ascii="Arial" w:eastAsia="微软雅黑" w:hAnsi="Arial" w:cs="Arial"/>
          <w:color w:val="C00000"/>
          <w:sz w:val="18"/>
          <w:szCs w:val="18"/>
        </w:rPr>
        <w:t>数量（百分比）。</w:t>
      </w:r>
    </w:p>
    <w:p w14:paraId="373348F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45822862" w14:textId="67D65507" w:rsidR="00655EA9" w:rsidRPr="00613BA3" w:rsidRDefault="00655EA9" w:rsidP="00655EA9">
      <w:pPr>
        <w:pStyle w:val="12"/>
        <w:numPr>
          <w:ilvl w:val="0"/>
          <w:numId w:val="40"/>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00AF6E36">
        <w:rPr>
          <w:rStyle w:val="ab"/>
          <w:rFonts w:ascii="Arial" w:eastAsia="微软雅黑" w:hAnsi="Arial" w:cs="Arial"/>
          <w:szCs w:val="21"/>
        </w:rPr>
        <w:t xml:space="preserve"> </w:t>
      </w:r>
      <w:r w:rsidRPr="00613BA3">
        <w:rPr>
          <w:rStyle w:val="ab"/>
          <w:rFonts w:ascii="Arial" w:eastAsia="微软雅黑" w:hAnsi="Arial" w:cs="Arial"/>
          <w:szCs w:val="21"/>
        </w:rPr>
        <w:t>Peptide_Length_Distribution</w:t>
      </w:r>
    </w:p>
    <w:p w14:paraId="2D54017B" w14:textId="77777777" w:rsidR="001807CD" w:rsidRDefault="00655EA9" w:rsidP="001807CD">
      <w:r>
        <w:fldChar w:fldCharType="end"/>
      </w:r>
    </w:p>
    <w:p w14:paraId="0AC9A946" w14:textId="77777777" w:rsidR="00655EA9" w:rsidRPr="0008359C" w:rsidRDefault="00655EA9" w:rsidP="00655EA9">
      <w:pPr>
        <w:pStyle w:val="12"/>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756F90E2" w14:textId="6503DC58" w:rsidR="00655EA9" w:rsidRPr="00D10E6A" w:rsidRDefault="00892DF5" w:rsidP="00655EA9">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54161F9E"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6FC7D16E"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该图显示鉴定到的不同覆盖度的蛋白质比例分布情况。横坐标为鉴定到的蛋白质序列覆盖百分比；纵坐标为鉴定到的蛋白质数量。</w:t>
      </w:r>
    </w:p>
    <w:p w14:paraId="5FBA4B6A"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8EC156D" w14:textId="4FBF3B2B" w:rsidR="00655EA9" w:rsidRPr="00613BA3" w:rsidRDefault="00655EA9" w:rsidP="00655EA9">
      <w:pPr>
        <w:pStyle w:val="12"/>
        <w:numPr>
          <w:ilvl w:val="0"/>
          <w:numId w:val="41"/>
        </w:numPr>
        <w:spacing w:line="360" w:lineRule="auto"/>
        <w:ind w:firstLineChars="0"/>
        <w:jc w:val="left"/>
        <w:rPr>
          <w:rStyle w:val="ab"/>
          <w:rFonts w:ascii="Arial" w:eastAsia="微软雅黑" w:hAnsi="Arial" w:cs="Arial"/>
          <w:szCs w:val="21"/>
        </w:rPr>
      </w:pPr>
      <w:r>
        <w:rPr>
          <w:rFonts w:ascii="Arial" w:eastAsia="微软雅黑" w:hAnsi="Arial" w:cs="Arial"/>
          <w:szCs w:val="21"/>
        </w:rPr>
        <w:lastRenderedPageBreak/>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Pr="00655EA9">
        <w:rPr>
          <w:rStyle w:val="ab"/>
          <w:rFonts w:ascii="Arial" w:eastAsia="微软雅黑" w:hAnsi="Arial" w:cs="Arial"/>
          <w:szCs w:val="21"/>
        </w:rPr>
        <w:t xml:space="preserve"> Protein_Sequence_Coverage_Distribution</w:t>
      </w:r>
    </w:p>
    <w:p w14:paraId="63FEA9FF"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3BCC8CB4" w14:textId="77777777" w:rsidR="00655EA9" w:rsidRPr="0008359C" w:rsidRDefault="00655EA9" w:rsidP="00655EA9">
      <w:pPr>
        <w:pStyle w:val="12"/>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313EB2E7" w14:textId="6451246F" w:rsidR="00655EA9" w:rsidRPr="00D10E6A" w:rsidRDefault="00FE2711" w:rsidP="00655EA9">
      <w:pPr>
        <w:pStyle w:val="12"/>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4D6215C5"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46E9F5D7"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188919B1"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EAB53F2" w14:textId="17F415E7" w:rsidR="00655EA9" w:rsidRPr="00613BA3" w:rsidRDefault="00655EA9" w:rsidP="00655EA9">
      <w:pPr>
        <w:pStyle w:val="12"/>
        <w:numPr>
          <w:ilvl w:val="0"/>
          <w:numId w:val="43"/>
        </w:numPr>
        <w:spacing w:line="360" w:lineRule="auto"/>
        <w:ind w:firstLineChars="0"/>
        <w:jc w:val="left"/>
        <w:rPr>
          <w:rStyle w:val="ab"/>
          <w:rFonts w:ascii="Arial" w:eastAsia="微软雅黑" w:hAnsi="Arial" w:cs="Arial"/>
          <w:szCs w:val="21"/>
        </w:rPr>
      </w:pPr>
      <w:r>
        <w:rPr>
          <w:rFonts w:ascii="Arial" w:eastAsia="微软雅黑" w:hAnsi="Arial" w:cs="Arial"/>
          <w:szCs w:val="21"/>
        </w:rPr>
        <w:fldChar w:fldCharType="begin"/>
      </w:r>
      <w:r w:rsidR="0004058B">
        <w:rPr>
          <w:rFonts w:ascii="Arial" w:eastAsia="微软雅黑" w:hAnsi="Arial" w:cs="Arial"/>
          <w:szCs w:val="21"/>
        </w:rPr>
        <w:instrText xml:space="preserve">HYPERLINK </w:instrText>
      </w:r>
      <w:r w:rsidR="0004058B">
        <w:rPr>
          <w:rFonts w:ascii="Arial" w:eastAsia="微软雅黑" w:hAnsi="Arial" w:cs="Arial" w:hint="eastAsia"/>
          <w:szCs w:val="21"/>
        </w:rPr>
        <w:instrText>"C:\\Users\\wjb\\Desktop\\report\\autoReport\\template\\5</w:instrText>
      </w:r>
      <w:r w:rsidR="0004058B">
        <w:rPr>
          <w:rFonts w:ascii="Arial" w:eastAsia="微软雅黑" w:hAnsi="Arial" w:cs="Arial" w:hint="eastAsia"/>
          <w:szCs w:val="21"/>
        </w:rPr>
        <w:instrText>附件</w:instrText>
      </w:r>
      <w:r w:rsidR="0004058B">
        <w:rPr>
          <w:rFonts w:ascii="Arial" w:eastAsia="微软雅黑" w:hAnsi="Arial" w:cs="Arial" w:hint="eastAsia"/>
          <w:szCs w:val="21"/>
        </w:rPr>
        <w:instrText>\\5-3</w:instrText>
      </w:r>
      <w:r w:rsidR="0004058B">
        <w:rPr>
          <w:rFonts w:ascii="Arial" w:eastAsia="微软雅黑" w:hAnsi="Arial" w:cs="Arial" w:hint="eastAsia"/>
          <w:szCs w:val="21"/>
        </w:rPr>
        <w:instrText>鉴定磷酸化蛋白和磷酸化肽段特性描述</w:instrText>
      </w:r>
      <w:r w:rsidR="0004058B">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b"/>
          <w:rFonts w:ascii="Arial" w:eastAsia="微软雅黑" w:hAnsi="Arial" w:cs="Arial" w:hint="eastAsia"/>
          <w:szCs w:val="21"/>
        </w:rPr>
        <w:t>5</w:t>
      </w:r>
      <w:r w:rsidRPr="00613BA3">
        <w:rPr>
          <w:rStyle w:val="ab"/>
          <w:rFonts w:ascii="Arial" w:eastAsia="微软雅黑" w:hAnsi="Arial" w:cs="Arial" w:hint="eastAsia"/>
          <w:szCs w:val="21"/>
        </w:rPr>
        <w:t>附件与说明文档</w:t>
      </w:r>
      <w:r w:rsidRPr="00613BA3">
        <w:rPr>
          <w:rStyle w:val="ab"/>
          <w:rFonts w:ascii="Arial" w:eastAsia="微软雅黑" w:hAnsi="Arial" w:cs="Arial"/>
          <w:szCs w:val="21"/>
        </w:rPr>
        <w:t>/</w:t>
      </w:r>
      <w:r w:rsidRPr="00613BA3">
        <w:rPr>
          <w:rStyle w:val="ab"/>
          <w:rFonts w:ascii="Arial" w:eastAsia="微软雅黑" w:hAnsi="Arial" w:cs="Arial" w:hint="eastAsia"/>
          <w:szCs w:val="21"/>
        </w:rPr>
        <w:t>5-3</w:t>
      </w:r>
      <w:r w:rsidRPr="00613BA3">
        <w:rPr>
          <w:rStyle w:val="ab"/>
          <w:rFonts w:ascii="Arial" w:eastAsia="微软雅黑" w:hAnsi="Arial" w:cs="Arial" w:hint="eastAsia"/>
          <w:szCs w:val="21"/>
        </w:rPr>
        <w:t>鉴定</w:t>
      </w:r>
      <w:r>
        <w:rPr>
          <w:rStyle w:val="ab"/>
          <w:rFonts w:ascii="Arial" w:eastAsia="微软雅黑" w:hAnsi="Arial" w:cs="Arial" w:hint="eastAsia"/>
          <w:szCs w:val="21"/>
        </w:rPr>
        <w:t>蛋白质</w:t>
      </w:r>
      <w:r w:rsidRPr="00613BA3">
        <w:rPr>
          <w:rStyle w:val="ab"/>
          <w:rFonts w:ascii="Arial" w:eastAsia="微软雅黑" w:hAnsi="Arial" w:cs="Arial" w:hint="eastAsia"/>
          <w:szCs w:val="21"/>
        </w:rPr>
        <w:t>化蛋白和</w:t>
      </w:r>
      <w:r>
        <w:rPr>
          <w:rStyle w:val="ab"/>
          <w:rFonts w:ascii="Arial" w:eastAsia="微软雅黑" w:hAnsi="Arial" w:cs="Arial" w:hint="eastAsia"/>
          <w:szCs w:val="21"/>
        </w:rPr>
        <w:t>蛋白质</w:t>
      </w:r>
      <w:r w:rsidRPr="00613BA3">
        <w:rPr>
          <w:rStyle w:val="ab"/>
          <w:rFonts w:ascii="Arial" w:eastAsia="微软雅黑" w:hAnsi="Arial" w:cs="Arial" w:hint="eastAsia"/>
          <w:szCs w:val="21"/>
        </w:rPr>
        <w:t>特性描述</w:t>
      </w:r>
      <w:r w:rsidRPr="00613BA3">
        <w:rPr>
          <w:rStyle w:val="ab"/>
          <w:rFonts w:ascii="Arial" w:eastAsia="微软雅黑" w:hAnsi="Arial" w:cs="Arial" w:hint="eastAsia"/>
          <w:szCs w:val="21"/>
        </w:rPr>
        <w:t>/</w:t>
      </w:r>
      <w:r w:rsidRPr="00655EA9">
        <w:rPr>
          <w:rStyle w:val="ab"/>
          <w:rFonts w:ascii="Arial" w:eastAsia="微软雅黑" w:hAnsi="Arial" w:cs="Arial"/>
          <w:szCs w:val="21"/>
        </w:rPr>
        <w:t xml:space="preserve"> Peptide_Count_Distribution</w:t>
      </w:r>
    </w:p>
    <w:p w14:paraId="6DC0510A"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5F1DC94" w14:textId="77777777" w:rsidR="00382284" w:rsidRPr="001807CD"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71" w:name="_Toc38897776"/>
      <w:r w:rsidRPr="001807CD">
        <w:rPr>
          <w:rFonts w:ascii="Arial" w:eastAsia="微软雅黑" w:hAnsi="Arial" w:cs="Arial"/>
          <w:b/>
          <w:sz w:val="28"/>
          <w:szCs w:val="28"/>
        </w:rPr>
        <w:t>质谱鉴定表格说明</w:t>
      </w:r>
      <w:bookmarkEnd w:id="71"/>
    </w:p>
    <w:p w14:paraId="2AA7DBA1" w14:textId="77777777" w:rsidR="00EC2599" w:rsidRPr="00EC2599" w:rsidRDefault="00101354"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0648572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4A17C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22CE390"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F22D4B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78F9819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044AD71"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2"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5BE90F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7ACBD6B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3AF2EB3"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6EDB74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389DF46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1EB57DFE"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r w:rsidRPr="00275569">
              <w:rPr>
                <w:rFonts w:ascii="Calibri" w:eastAsia="微软雅黑" w:hAnsi="Calibri" w:cs="Calibri"/>
                <w:sz w:val="18"/>
                <w:szCs w:val="18"/>
              </w:rPr>
              <w:t>UniProtKB</w:t>
            </w:r>
            <w:r w:rsidRPr="00275569">
              <w:rPr>
                <w:rFonts w:ascii="Calibri" w:eastAsia="微软雅黑" w:hAnsi="Calibri" w:cs="Calibri"/>
                <w:sz w:val="18"/>
                <w:szCs w:val="18"/>
              </w:rPr>
              <w:t>）与自建库（由转录组数据库翻译而来的蛋白质数据库）。</w:t>
            </w:r>
            <w:r w:rsidRPr="00275569">
              <w:rPr>
                <w:rFonts w:ascii="Calibri" w:eastAsia="微软雅黑" w:hAnsi="Calibri" w:cs="Calibri"/>
                <w:sz w:val="18"/>
                <w:szCs w:val="18"/>
              </w:rPr>
              <w:t>UniProtKB</w:t>
            </w:r>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&gt;db|UniqueIdentifier|EntryName ProteinName  OS=OrganismName [ GN=GeneName] PE=Protein Existence SV=SequenceVersion</w:t>
            </w:r>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2"/>
      <w:tr w:rsidR="00275569" w:rsidRPr="00E42F05" w14:paraId="71AEF70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9F500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14CF30C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6B8F409F"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76B9FA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0482E6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4C28CAF5"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3FEF2EB"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667C7DCF"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B91A5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73350A2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4D41027"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625A23A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0F35FA4"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23A8F09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321CA49"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 xml:space="preserve">The total number of identified peptide sequences for the protein, </w:t>
            </w:r>
            <w:r w:rsidRPr="00275569">
              <w:rPr>
                <w:rFonts w:ascii="Calibri" w:eastAsia="微软雅黑" w:hAnsi="Calibri" w:cs="Calibri"/>
                <w:sz w:val="18"/>
                <w:szCs w:val="18"/>
              </w:rPr>
              <w:lastRenderedPageBreak/>
              <w:t>including those redundantly identified.</w:t>
            </w:r>
          </w:p>
        </w:tc>
      </w:tr>
      <w:bookmarkEnd w:id="73"/>
      <w:tr w:rsidR="00275569" w:rsidRPr="00E42F05" w14:paraId="0C69F30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71726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lastRenderedPageBreak/>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0E1D51CB"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15D7A1E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641229B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79C450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21110B51"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25EBD9E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0F479E7"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7D7F67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23167BD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309A77D8"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32F543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2DF563FE"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3A09CF4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561C5FD"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0077EF52"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631B8E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[kDa]</w:t>
            </w:r>
          </w:p>
        </w:tc>
        <w:tc>
          <w:tcPr>
            <w:tcW w:w="1178" w:type="pct"/>
            <w:tcBorders>
              <w:top w:val="single" w:sz="4" w:space="0" w:color="0070C0"/>
              <w:left w:val="single" w:sz="4" w:space="0" w:color="0070C0"/>
              <w:bottom w:val="single" w:sz="4" w:space="0" w:color="0070C0"/>
              <w:right w:val="single" w:sz="4" w:space="0" w:color="0070C0"/>
            </w:tcBorders>
            <w:vAlign w:val="center"/>
          </w:tcPr>
          <w:p w14:paraId="3C8F888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6976751E"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7F93A360"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424D41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calc. pI</w:t>
            </w:r>
          </w:p>
        </w:tc>
        <w:tc>
          <w:tcPr>
            <w:tcW w:w="1178" w:type="pct"/>
            <w:tcBorders>
              <w:top w:val="single" w:sz="4" w:space="0" w:color="0070C0"/>
              <w:left w:val="single" w:sz="4" w:space="0" w:color="0070C0"/>
              <w:bottom w:val="single" w:sz="4" w:space="0" w:color="0070C0"/>
              <w:right w:val="single" w:sz="4" w:space="0" w:color="0070C0"/>
            </w:tcBorders>
            <w:vAlign w:val="center"/>
          </w:tcPr>
          <w:p w14:paraId="63E92BC7"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03416A32"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5DEFA851" w14:textId="77777777" w:rsidR="00EC2599" w:rsidRPr="00EC2599" w:rsidRDefault="00EC2599"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44532B62"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E19015E"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0565A1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BCB60F2"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16E77F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B43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DD62DD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0CA8C3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786EDDAE"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5FDC6B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33BCBE2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D7EB6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35DC7A91"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03B417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4A4ED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19BE555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C5D0BF0"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656DA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2D0D1C3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6AFF39E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5AC3BBA9"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789FD8D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274F9E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491DC78"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4BF81BF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2033AF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70F986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FA79B28"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11A3CC2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8564CD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71CEBA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2C599A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50323DE6"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3DC72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IonScore</w:t>
            </w:r>
          </w:p>
        </w:tc>
        <w:tc>
          <w:tcPr>
            <w:tcW w:w="1094" w:type="pct"/>
            <w:tcBorders>
              <w:top w:val="single" w:sz="4" w:space="0" w:color="0070C0"/>
              <w:left w:val="single" w:sz="4" w:space="0" w:color="0070C0"/>
              <w:bottom w:val="single" w:sz="4" w:space="0" w:color="0070C0"/>
              <w:right w:val="single" w:sz="4" w:space="0" w:color="0070C0"/>
            </w:tcBorders>
            <w:vAlign w:val="center"/>
          </w:tcPr>
          <w:p w14:paraId="4B14F90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7EA30CE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50FFFC4B"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27D8DE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15B8A4B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6794C2BF"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526C02B2"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7E9A1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EEA642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21123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6D4E4970"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14B0596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4C61BB9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5C66C2D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6AD34C"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F642D8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71332D71"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53633811"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3D38CC66" w14:textId="77777777" w:rsidR="00EC2599" w:rsidRPr="00EC2599" w:rsidRDefault="00EC2599" w:rsidP="00EC2599">
      <w:pPr>
        <w:pStyle w:val="12"/>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06DBF8C3"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7062AF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2AB0B43"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5EB8D5E5"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FE30823"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03BC028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2BBD4BC7"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3F2938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C1253A5"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61FC460"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4F834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10CD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57B83B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51CDF33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501853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0F6D9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3904AD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0392E25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r w:rsidRPr="00275569">
              <w:rPr>
                <w:rFonts w:ascii="Calibri" w:eastAsia="微软雅黑" w:hAnsi="Calibri" w:cs="Calibri"/>
                <w:sz w:val="18"/>
                <w:szCs w:val="18"/>
              </w:rPr>
              <w:t>UniProtKB</w:t>
            </w:r>
            <w:r w:rsidRPr="00275569">
              <w:rPr>
                <w:rFonts w:ascii="Calibri" w:eastAsia="微软雅黑" w:hAnsi="Calibri" w:cs="Calibri"/>
                <w:sz w:val="18"/>
                <w:szCs w:val="18"/>
              </w:rPr>
              <w:t>）与自建库（由转录组数据库翻译而来的蛋白质数据库）。</w:t>
            </w:r>
            <w:r w:rsidRPr="00275569">
              <w:rPr>
                <w:rFonts w:ascii="Calibri" w:eastAsia="微软雅黑" w:hAnsi="Calibri" w:cs="Calibri"/>
                <w:sz w:val="18"/>
                <w:szCs w:val="18"/>
              </w:rPr>
              <w:t>UniProtKB</w:t>
            </w:r>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&gt;db|UniqueIdentifier|EntryName ProteinName  OS=OrganismName [GN=GeneName] PE=Protein Existence SV=SequenceVersion</w:t>
            </w:r>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3CC6D388"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5F3FA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[kDa]</w:t>
            </w:r>
          </w:p>
        </w:tc>
        <w:tc>
          <w:tcPr>
            <w:tcW w:w="1056" w:type="pct"/>
            <w:tcBorders>
              <w:top w:val="single" w:sz="4" w:space="0" w:color="0070C0"/>
              <w:left w:val="single" w:sz="4" w:space="0" w:color="0070C0"/>
              <w:bottom w:val="single" w:sz="4" w:space="0" w:color="0070C0"/>
              <w:right w:val="single" w:sz="4" w:space="0" w:color="0070C0"/>
            </w:tcBorders>
            <w:vAlign w:val="center"/>
          </w:tcPr>
          <w:p w14:paraId="5F19D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CBB696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4F1400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ADD6D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calc. pI</w:t>
            </w:r>
          </w:p>
        </w:tc>
        <w:tc>
          <w:tcPr>
            <w:tcW w:w="1056" w:type="pct"/>
            <w:tcBorders>
              <w:top w:val="single" w:sz="4" w:space="0" w:color="0070C0"/>
              <w:left w:val="single" w:sz="4" w:space="0" w:color="0070C0"/>
              <w:bottom w:val="single" w:sz="4" w:space="0" w:color="0070C0"/>
              <w:right w:val="single" w:sz="4" w:space="0" w:color="0070C0"/>
            </w:tcBorders>
            <w:vAlign w:val="center"/>
          </w:tcPr>
          <w:p w14:paraId="5218703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E95D3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50368143"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317D0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4396F38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110A38EC"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2282FB3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609C4C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4FCECD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4BA20AB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734AA47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5ECE8F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3CB2201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18864D28"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09F4F21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19528A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22454F0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57F5C0DE"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557EA86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4F9513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3BACE55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72E8512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B98A846"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7103449"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43B2DAC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3F806467"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76CDEAD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A7C4BA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3D6E8D9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553BEBB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41CE642E"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4B66E5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75B45A7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22FF9D64"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4345B91B"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64DB07FD"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5E60870" w14:textId="77777777" w:rsidR="00101354" w:rsidRPr="00101354" w:rsidRDefault="00101354" w:rsidP="00101354">
      <w:pPr>
        <w:spacing w:line="360" w:lineRule="auto"/>
        <w:jc w:val="left"/>
        <w:rPr>
          <w:rFonts w:ascii="Arial" w:eastAsia="微软雅黑" w:hAnsi="Arial" w:cs="Arial"/>
          <w:b/>
          <w:sz w:val="28"/>
          <w:szCs w:val="28"/>
        </w:rPr>
      </w:pPr>
    </w:p>
    <w:p w14:paraId="04DE6E5C" w14:textId="77777777" w:rsidR="00AB0134" w:rsidRPr="009B5153" w:rsidRDefault="00382284" w:rsidP="00040064">
      <w:pPr>
        <w:pStyle w:val="12"/>
        <w:numPr>
          <w:ilvl w:val="0"/>
          <w:numId w:val="22"/>
        </w:numPr>
        <w:spacing w:line="360" w:lineRule="auto"/>
        <w:ind w:firstLineChars="0"/>
        <w:jc w:val="left"/>
        <w:outlineLvl w:val="1"/>
        <w:rPr>
          <w:rFonts w:ascii="Arial" w:eastAsia="微软雅黑" w:hAnsi="Arial" w:cs="Arial"/>
          <w:b/>
          <w:sz w:val="28"/>
          <w:szCs w:val="28"/>
        </w:rPr>
      </w:pPr>
      <w:bookmarkStart w:id="74" w:name="_Toc38897777"/>
      <w:r w:rsidRPr="009B5153">
        <w:rPr>
          <w:rFonts w:ascii="Arial" w:eastAsia="微软雅黑" w:hAnsi="Arial" w:cs="Arial"/>
          <w:b/>
          <w:sz w:val="28"/>
          <w:szCs w:val="28"/>
        </w:rPr>
        <w:t>数据库介绍</w:t>
      </w:r>
      <w:bookmarkStart w:id="75" w:name="_Toc422834040"/>
      <w:bookmarkEnd w:id="74"/>
    </w:p>
    <w:p w14:paraId="643C5F57"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7B2274FA" w14:textId="77777777" w:rsidR="00101354" w:rsidRPr="00712B25" w:rsidRDefault="00101354" w:rsidP="00101354">
      <w:pPr>
        <w:pStyle w:val="12"/>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r w:rsidRPr="00712B25">
        <w:rPr>
          <w:rFonts w:ascii="Arial" w:eastAsia="微软雅黑" w:hAnsi="Arial" w:cs="Arial"/>
          <w:szCs w:val="21"/>
        </w:rPr>
        <w:t>Refseq</w:t>
      </w:r>
      <w:r w:rsidRPr="00712B25">
        <w:rPr>
          <w:rFonts w:ascii="Arial" w:eastAsia="微软雅黑" w:hAnsi="Arial" w:cs="Arial"/>
          <w:szCs w:val="21"/>
        </w:rPr>
        <w:t>蛋白库、</w:t>
      </w:r>
      <w:r w:rsidRPr="00712B25">
        <w:rPr>
          <w:rFonts w:ascii="Arial" w:eastAsia="微软雅黑" w:hAnsi="Arial" w:cs="Arial"/>
          <w:szCs w:val="21"/>
        </w:rPr>
        <w:t>SwissProt</w:t>
      </w:r>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73EE9BF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lastRenderedPageBreak/>
        <w:t xml:space="preserve">UniProt </w:t>
      </w:r>
      <w:r w:rsidRPr="00712B25">
        <w:rPr>
          <w:rFonts w:ascii="Arial" w:eastAsia="微软雅黑" w:hAnsi="Arial" w:cs="Arial"/>
          <w:sz w:val="24"/>
        </w:rPr>
        <w:t>数据库</w:t>
      </w:r>
    </w:p>
    <w:p w14:paraId="23E3652C" w14:textId="5F0454A3"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 xml:space="preserve">UniProt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562FDE">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r w:rsidRPr="00712B25">
        <w:rPr>
          <w:rFonts w:ascii="Arial" w:eastAsia="微软雅黑" w:hAnsi="Arial" w:cs="Arial"/>
          <w:szCs w:val="21"/>
        </w:rPr>
        <w:t>Uniprot</w:t>
      </w:r>
      <w:r w:rsidRPr="00712B25">
        <w:rPr>
          <w:rFonts w:ascii="Arial" w:eastAsia="微软雅黑" w:hAnsi="Arial" w:cs="Arial"/>
          <w:szCs w:val="21"/>
        </w:rPr>
        <w:t>数据库分为</w:t>
      </w:r>
      <w:r w:rsidRPr="00712B25">
        <w:rPr>
          <w:rFonts w:ascii="Arial" w:eastAsia="微软雅黑" w:hAnsi="Arial" w:cs="Arial"/>
          <w:szCs w:val="21"/>
        </w:rPr>
        <w:t>SwissProt</w:t>
      </w:r>
      <w:r w:rsidRPr="00712B25">
        <w:rPr>
          <w:rFonts w:ascii="Arial" w:eastAsia="微软雅黑" w:hAnsi="Arial" w:cs="Arial"/>
          <w:szCs w:val="21"/>
        </w:rPr>
        <w:t>数据库和</w:t>
      </w:r>
      <w:r w:rsidRPr="00712B25">
        <w:rPr>
          <w:rFonts w:ascii="Arial" w:eastAsia="微软雅黑" w:hAnsi="Arial" w:cs="Arial"/>
          <w:szCs w:val="21"/>
        </w:rPr>
        <w:t>TrEmbl</w:t>
      </w:r>
      <w:r w:rsidRPr="00712B25">
        <w:rPr>
          <w:rFonts w:ascii="Arial" w:eastAsia="微软雅黑" w:hAnsi="Arial" w:cs="Arial"/>
          <w:szCs w:val="21"/>
        </w:rPr>
        <w:t>数据库，</w:t>
      </w:r>
      <w:r w:rsidRPr="00712B25">
        <w:rPr>
          <w:rFonts w:ascii="Arial" w:eastAsia="微软雅黑" w:hAnsi="Arial" w:cs="Arial"/>
          <w:szCs w:val="21"/>
        </w:rPr>
        <w:t xml:space="preserve">SwissProt </w:t>
      </w:r>
      <w:r w:rsidRPr="00712B25">
        <w:rPr>
          <w:rFonts w:ascii="Arial" w:eastAsia="微软雅黑" w:hAnsi="Arial" w:cs="Arial"/>
          <w:szCs w:val="21"/>
        </w:rPr>
        <w:t>中的蛋白均经过人工校验，数据可靠性高，注释完整，而</w:t>
      </w:r>
      <w:r w:rsidRPr="00712B25">
        <w:rPr>
          <w:rFonts w:ascii="Arial" w:eastAsia="微软雅黑" w:hAnsi="Arial" w:cs="Arial"/>
          <w:szCs w:val="21"/>
        </w:rPr>
        <w:t xml:space="preserve">TrEmbl </w:t>
      </w:r>
      <w:r w:rsidRPr="00712B25">
        <w:rPr>
          <w:rFonts w:ascii="Arial" w:eastAsia="微软雅黑" w:hAnsi="Arial" w:cs="Arial"/>
          <w:szCs w:val="21"/>
        </w:rPr>
        <w:t>由基因组序列翻译而来，未经人工校验，注释信息不全。</w:t>
      </w:r>
    </w:p>
    <w:p w14:paraId="65AD133D"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3BC7E539"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7EB1A24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7FAB978B"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w:t>
      </w:r>
      <w:r w:rsidRPr="00712B25">
        <w:rPr>
          <w:rFonts w:ascii="Arial" w:eastAsia="微软雅黑" w:hAnsi="Arial" w:cs="Arial"/>
          <w:szCs w:val="21"/>
        </w:rPr>
        <w:lastRenderedPageBreak/>
        <w:t>一类。</w:t>
      </w:r>
    </w:p>
    <w:p w14:paraId="74E1A53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0F8BC9E2" w14:textId="77777777" w:rsidR="00101354" w:rsidRPr="00712B25" w:rsidRDefault="00101354" w:rsidP="00101354">
      <w:pPr>
        <w:pStyle w:val="12"/>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IntAct</w:t>
      </w:r>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r w:rsidRPr="00712B25">
        <w:rPr>
          <w:rFonts w:ascii="Arial" w:eastAsia="微软雅黑" w:hAnsi="Arial" w:cs="Arial"/>
          <w:szCs w:val="21"/>
        </w:rPr>
        <w:t xml:space="preserve">UniProt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00CC9EAC" w14:textId="77777777"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r w:rsidRPr="00101354">
        <w:rPr>
          <w:rFonts w:ascii="Arial" w:eastAsia="微软雅黑" w:hAnsi="Arial" w:cs="Arial"/>
          <w:sz w:val="21"/>
          <w:szCs w:val="21"/>
        </w:rPr>
        <w:t>IntAct</w:t>
      </w:r>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6"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5"/>
      <w:r w:rsidR="00E576AF">
        <w:rPr>
          <w:rFonts w:ascii="Arial" w:eastAsia="微软雅黑" w:hAnsi="Arial" w:cs="Arial"/>
          <w:sz w:val="21"/>
          <w:szCs w:val="21"/>
        </w:rPr>
        <w:br w:type="page"/>
      </w:r>
    </w:p>
    <w:p w14:paraId="44EFEF78" w14:textId="77777777" w:rsidR="00F03C1D" w:rsidRPr="00101354" w:rsidRDefault="00F03C1D" w:rsidP="00101354">
      <w:pPr>
        <w:spacing w:line="360" w:lineRule="auto"/>
        <w:ind w:left="425"/>
        <w:jc w:val="left"/>
        <w:rPr>
          <w:rFonts w:ascii="Arial" w:eastAsia="微软雅黑" w:hAnsi="Arial" w:cs="Arial"/>
          <w:b/>
          <w:sz w:val="21"/>
          <w:szCs w:val="21"/>
        </w:rPr>
      </w:pPr>
    </w:p>
    <w:p w14:paraId="43C2B745" w14:textId="77777777" w:rsidR="00F03C1D" w:rsidRPr="007210F6" w:rsidRDefault="00F03C1D" w:rsidP="007210F6">
      <w:pPr>
        <w:pStyle w:val="1"/>
      </w:pPr>
      <w:bookmarkStart w:id="76" w:name="_Toc482866481"/>
      <w:bookmarkStart w:id="77" w:name="_Toc490125288"/>
      <w:bookmarkStart w:id="78" w:name="_Toc38897778"/>
      <w:r w:rsidRPr="007210F6">
        <w:t>参考文献</w:t>
      </w:r>
      <w:bookmarkEnd w:id="76"/>
      <w:bookmarkEnd w:id="77"/>
      <w:r w:rsidR="007210F6">
        <w:t>References</w:t>
      </w:r>
      <w:bookmarkEnd w:id="78"/>
    </w:p>
    <w:p w14:paraId="1FFDADDB"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62037197"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39298F30"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A66FC68"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2BEDDEB3"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5F85465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16E8D5EC"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7D636F6F" w14:textId="77777777" w:rsidR="0068270F" w:rsidRDefault="0068270F" w:rsidP="0068270F">
      <w:pPr>
        <w:pStyle w:val="1"/>
      </w:pPr>
      <w:bookmarkStart w:id="79" w:name="_Toc26491761"/>
      <w:bookmarkStart w:id="80" w:name="_Toc38897779"/>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79"/>
      <w:bookmarkEnd w:id="80"/>
    </w:p>
    <w:p w14:paraId="6AB6F812" w14:textId="77777777" w:rsidR="0068270F" w:rsidRPr="00E42F05" w:rsidRDefault="0068270F" w:rsidP="0068270F">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 xml:space="preserve">APT-BioCloud </w:t>
      </w:r>
    </w:p>
    <w:p w14:paraId="0857C965" w14:textId="77777777" w:rsidR="0068270F" w:rsidRPr="00E42F05" w:rsidRDefault="0068270F" w:rsidP="0068270F">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PT-BioCloud</w:t>
      </w:r>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2AD5EF06" w14:textId="04FFDB32" w:rsidR="0068270F" w:rsidRDefault="0068270F" w:rsidP="0068270F">
      <w:pPr>
        <w:pStyle w:val="af2"/>
        <w:tabs>
          <w:tab w:val="left" w:pos="1320"/>
          <w:tab w:val="left" w:pos="4395"/>
          <w:tab w:val="left" w:pos="8483"/>
        </w:tabs>
        <w:spacing w:line="360" w:lineRule="auto"/>
        <w:ind w:firstLineChars="200" w:firstLine="420"/>
        <w:rPr>
          <w:rStyle w:val="ab"/>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7" w:anchor="/register" w:history="1">
        <w:r w:rsidRPr="00E432D3">
          <w:rPr>
            <w:rStyle w:val="ab"/>
            <w:rFonts w:ascii="Arial" w:eastAsia="微软雅黑" w:hAnsi="Arial" w:cs="Arial" w:hint="eastAsia"/>
            <w:sz w:val="21"/>
            <w:szCs w:val="21"/>
          </w:rPr>
          <w:t>h</w:t>
        </w:r>
        <w:r w:rsidRPr="00E432D3">
          <w:rPr>
            <w:rStyle w:val="ab"/>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28" w:anchor="/login" w:history="1">
        <w:r w:rsidRPr="00E432D3">
          <w:rPr>
            <w:rStyle w:val="ab"/>
            <w:rFonts w:ascii="Arial" w:eastAsia="微软雅黑" w:hAnsi="Arial" w:cs="Arial" w:hint="eastAsia"/>
            <w:sz w:val="21"/>
            <w:szCs w:val="21"/>
          </w:rPr>
          <w:t>h</w:t>
        </w:r>
        <w:r w:rsidRPr="00E432D3">
          <w:rPr>
            <w:rStyle w:val="ab"/>
            <w:rFonts w:ascii="Arial" w:eastAsia="微软雅黑" w:hAnsi="Arial" w:cs="Arial"/>
            <w:sz w:val="21"/>
            <w:szCs w:val="21"/>
          </w:rPr>
          <w:t>ttp//cloud.aptbiotech.com/#/</w:t>
        </w:r>
        <w:r>
          <w:rPr>
            <w:rStyle w:val="ab"/>
            <w:rFonts w:ascii="Arial" w:eastAsia="微软雅黑" w:hAnsi="Arial" w:cs="Arial"/>
            <w:sz w:val="21"/>
            <w:szCs w:val="21"/>
          </w:rPr>
          <w:t>login</w:t>
        </w:r>
      </w:hyperlink>
    </w:p>
    <w:p w14:paraId="6C3F9005" w14:textId="0C9E91EE" w:rsidR="0068270F" w:rsidRPr="00E42F05" w:rsidRDefault="0004058B" w:rsidP="0068270F">
      <w:pPr>
        <w:pStyle w:val="af2"/>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51F5651E" wp14:editId="072E0C67">
            <wp:extent cx="5213350" cy="551815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350" cy="5518150"/>
                    </a:xfrm>
                    <a:prstGeom prst="rect">
                      <a:avLst/>
                    </a:prstGeom>
                    <a:noFill/>
                    <a:ln>
                      <a:noFill/>
                    </a:ln>
                  </pic:spPr>
                </pic:pic>
              </a:graphicData>
            </a:graphic>
          </wp:inline>
        </w:drawing>
      </w:r>
    </w:p>
    <w:p w14:paraId="5D84FDA9" w14:textId="77777777" w:rsidR="000B3B3A" w:rsidRPr="007210F6" w:rsidRDefault="000B3B3A" w:rsidP="007210F6">
      <w:pPr>
        <w:pStyle w:val="1"/>
      </w:pPr>
      <w:bookmarkStart w:id="81" w:name="_Toc38897780"/>
      <w:r w:rsidRPr="007210F6">
        <w:lastRenderedPageBreak/>
        <w:t>拓展研究建议（供参考）</w:t>
      </w:r>
      <w:r w:rsidR="007210F6" w:rsidRPr="007210F6">
        <w:t xml:space="preserve">Research </w:t>
      </w:r>
      <w:r w:rsidR="005A282A">
        <w:t>suggestions</w:t>
      </w:r>
      <w:bookmarkEnd w:id="81"/>
    </w:p>
    <w:p w14:paraId="52042152"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037F3A55"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42ED85CD"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83"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24"/>
        <w:gridCol w:w="6801"/>
      </w:tblGrid>
      <w:tr w:rsidR="00AF6E36" w:rsidRPr="002871A3" w14:paraId="7F5F48B4" w14:textId="77777777" w:rsidTr="00923699">
        <w:trPr>
          <w:trHeight w:val="538"/>
          <w:jc w:val="center"/>
        </w:trPr>
        <w:tc>
          <w:tcPr>
            <w:tcW w:w="1147" w:type="pct"/>
            <w:shd w:val="clear" w:color="auto" w:fill="auto"/>
          </w:tcPr>
          <w:p w14:paraId="2D32E8C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3" w:type="pct"/>
            <w:shd w:val="clear" w:color="auto" w:fill="auto"/>
          </w:tcPr>
          <w:p w14:paraId="15191C4C"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04809841" w14:textId="77777777" w:rsidTr="00923699">
        <w:trPr>
          <w:trHeight w:val="685"/>
          <w:jc w:val="center"/>
        </w:trPr>
        <w:tc>
          <w:tcPr>
            <w:tcW w:w="1147" w:type="pct"/>
            <w:shd w:val="clear" w:color="auto" w:fill="auto"/>
          </w:tcPr>
          <w:p w14:paraId="05750AF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3" w:type="pct"/>
            <w:shd w:val="clear" w:color="auto" w:fill="auto"/>
          </w:tcPr>
          <w:p w14:paraId="76327D05"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9F31A1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4E3D703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2607228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7AC59858" w14:textId="77777777" w:rsidR="00AF6E36" w:rsidRPr="002871A3" w:rsidRDefault="00B01D0A" w:rsidP="00E65E87">
            <w:pPr>
              <w:spacing w:beforeLines="50" w:before="163" w:afterLines="50" w:after="163" w:line="360" w:lineRule="auto"/>
              <w:jc w:val="left"/>
              <w:rPr>
                <w:rFonts w:ascii="Arial" w:eastAsia="微软雅黑" w:hAnsi="Arial" w:cs="Arial"/>
                <w:sz w:val="18"/>
                <w:szCs w:val="18"/>
              </w:rPr>
            </w:pPr>
            <w:r>
              <w:rPr>
                <w:rFonts w:ascii="Arial" w:eastAsia="微软雅黑" w:hAnsi="Arial" w:cs="Arial"/>
                <w:sz w:val="18"/>
                <w:szCs w:val="18"/>
              </w:rPr>
              <w:t>TMT</w:t>
            </w:r>
            <w:r w:rsidR="00AF6E36" w:rsidRPr="002871A3">
              <w:rPr>
                <w:rFonts w:ascii="Arial" w:eastAsia="微软雅黑" w:hAnsi="Arial" w:cs="Arial"/>
                <w:sz w:val="18"/>
                <w:szCs w:val="18"/>
              </w:rPr>
              <w:t>/TMT</w:t>
            </w:r>
            <w:r w:rsidR="00AF6E36" w:rsidRPr="002871A3">
              <w:rPr>
                <w:rFonts w:ascii="Arial" w:eastAsia="微软雅黑" w:hAnsi="Arial" w:cs="Arial"/>
                <w:sz w:val="18"/>
                <w:szCs w:val="18"/>
              </w:rPr>
              <w:t>修饰：</w:t>
            </w:r>
          </w:p>
          <w:p w14:paraId="0972645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481A26CD" w14:textId="77777777" w:rsidTr="00923699">
        <w:trPr>
          <w:trHeight w:val="70"/>
          <w:jc w:val="center"/>
        </w:trPr>
        <w:tc>
          <w:tcPr>
            <w:tcW w:w="1147" w:type="pct"/>
            <w:shd w:val="clear" w:color="auto" w:fill="auto"/>
          </w:tcPr>
          <w:p w14:paraId="545DBAF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3" w:type="pct"/>
            <w:shd w:val="clear" w:color="auto" w:fill="auto"/>
          </w:tcPr>
          <w:p w14:paraId="2ADBAA1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1C58D9F0" w14:textId="77777777" w:rsidTr="00923699">
        <w:trPr>
          <w:trHeight w:val="70"/>
          <w:jc w:val="center"/>
        </w:trPr>
        <w:tc>
          <w:tcPr>
            <w:tcW w:w="1147" w:type="pct"/>
            <w:shd w:val="clear" w:color="auto" w:fill="auto"/>
          </w:tcPr>
          <w:p w14:paraId="2E4F6183"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3" w:type="pct"/>
            <w:shd w:val="clear" w:color="auto" w:fill="auto"/>
          </w:tcPr>
          <w:p w14:paraId="365CACAB"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17ADA069"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7AEF95E9"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54570D92"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2AB072AE" w14:textId="77777777" w:rsidR="00AF6E36" w:rsidRPr="00AF6E36" w:rsidRDefault="00AF6E36" w:rsidP="00AF6E36">
      <w:pPr>
        <w:pStyle w:val="af2"/>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4E2C527B" w14:textId="77777777" w:rsidR="00AF6E36" w:rsidRPr="00AF6E36" w:rsidRDefault="00AF6E36" w:rsidP="00AF6E36">
      <w:pPr>
        <w:pStyle w:val="af2"/>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15650749" w14:textId="77777777" w:rsidR="00101354" w:rsidRPr="007210F6" w:rsidRDefault="000B3B3A" w:rsidP="009B5153">
      <w:pPr>
        <w:pStyle w:val="1"/>
      </w:pPr>
      <w:bookmarkStart w:id="82" w:name="_Toc38897781"/>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2"/>
    </w:p>
    <w:p w14:paraId="5FD543C0" w14:textId="77777777" w:rsidR="00101354" w:rsidRPr="0035147C" w:rsidRDefault="00101354" w:rsidP="00040064">
      <w:pPr>
        <w:pStyle w:val="12"/>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1394FA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55A49C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3CE26C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6B14F1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2B34202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09C2B9F0" w14:textId="77777777" w:rsidR="009A7FE9" w:rsidRPr="00101354" w:rsidRDefault="009A7FE9" w:rsidP="00040064">
      <w:pPr>
        <w:pStyle w:val="12"/>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0E63D507"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Metallomics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Gigascience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26F020C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mSystems</w:t>
      </w:r>
      <w:r w:rsidRPr="00E42F05">
        <w:rPr>
          <w:rFonts w:ascii="Arial" w:eastAsia="微软雅黑" w:hAnsi="Arial" w:cs="Arial"/>
          <w:color w:val="000000"/>
          <w:kern w:val="24"/>
          <w:sz w:val="21"/>
          <w:szCs w:val="21"/>
        </w:rPr>
        <w:t>等</w:t>
      </w:r>
    </w:p>
    <w:p w14:paraId="6526EEE0"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Diabetologia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21A6ED21"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New Phytologist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1BE3D81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0EE5C0AD" w14:textId="77777777" w:rsidR="009A7FE9" w:rsidRPr="00101354" w:rsidRDefault="009A7FE9" w:rsidP="00040064">
      <w:pPr>
        <w:pStyle w:val="12"/>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1F1D69EB"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46751145"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Plos One</w:t>
      </w:r>
      <w:r w:rsidRPr="00E42F05">
        <w:rPr>
          <w:rFonts w:ascii="Arial" w:eastAsia="微软雅黑" w:hAnsi="Arial" w:cs="Arial"/>
          <w:color w:val="000000"/>
          <w:kern w:val="24"/>
          <w:sz w:val="21"/>
          <w:szCs w:val="21"/>
        </w:rPr>
        <w:t>等</w:t>
      </w:r>
    </w:p>
    <w:p w14:paraId="1424670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53920F2D"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255D06B1" w14:textId="77777777" w:rsidR="000B3B3A" w:rsidRPr="007210F6" w:rsidRDefault="000B3B3A" w:rsidP="009B5153">
      <w:pPr>
        <w:pStyle w:val="1"/>
      </w:pPr>
      <w:bookmarkStart w:id="83" w:name="_Toc38897782"/>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3"/>
    </w:p>
    <w:p w14:paraId="7CD689DE"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4D73F41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4692772"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[2]One-Carbon Metabolism Supports SAdenosylmethionine and Histone Methylation to Drive Inflammatory Macrophages.</w:t>
      </w:r>
      <w:r w:rsidRPr="009A33D8">
        <w:rPr>
          <w:rFonts w:ascii="Arial" w:eastAsia="微软雅黑" w:hAnsi="Arial" w:cs="Arial"/>
          <w:b/>
          <w:sz w:val="21"/>
          <w:szCs w:val="21"/>
        </w:rPr>
        <w:t xml:space="preserve"> Molecular Cell</w:t>
      </w:r>
    </w:p>
    <w:p w14:paraId="011B269F"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Acylcarnitines: Population-Based Study. </w:t>
      </w:r>
      <w:r w:rsidRPr="009A33D8">
        <w:rPr>
          <w:rFonts w:ascii="Arial" w:eastAsia="微软雅黑" w:hAnsi="Arial" w:cs="Arial"/>
          <w:b/>
          <w:sz w:val="21"/>
          <w:szCs w:val="21"/>
        </w:rPr>
        <w:t>Diabetes Care</w:t>
      </w:r>
    </w:p>
    <w:p w14:paraId="09A54BF3"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255F66DF"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57FA43D4"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3708F0C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6D0A9CE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Proc Natl Acad Sci U S A</w:t>
      </w:r>
    </w:p>
    <w:p w14:paraId="4B32E945"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Proc Natl Acad Sci U S A</w:t>
      </w:r>
    </w:p>
    <w:p w14:paraId="7B2BC651"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596411DA"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6F0DBEEB"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7D623EB2"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3D0C2049"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153F6079"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3B64AE2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[5] Global analysis of sumoylation function reveals novel insights into development and appressorium-mediated infection of the rice blast fungus.</w:t>
      </w:r>
      <w:r w:rsidRPr="00712B25">
        <w:rPr>
          <w:rFonts w:ascii="Arial" w:eastAsia="微软雅黑" w:hAnsi="Arial" w:cs="Arial"/>
          <w:b/>
          <w:sz w:val="21"/>
          <w:szCs w:val="21"/>
        </w:rPr>
        <w:t>New Phytologist</w:t>
      </w:r>
    </w:p>
    <w:p w14:paraId="207A618B"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Phosphoproteomic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11FCD4A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[7] Label-Free Quantitative Proteomics of Lysine Acetylome Identifies Substrates of Gcn5 in Magnaporthe oryzae Autophagy and Epigenetic Regulation.</w:t>
      </w:r>
      <w:r w:rsidRPr="00712B25">
        <w:rPr>
          <w:rStyle w:val="jrnl"/>
          <w:rFonts w:ascii="Arial" w:eastAsia="微软雅黑" w:hAnsi="Arial" w:cs="Arial"/>
          <w:b/>
          <w:color w:val="000000"/>
          <w:shd w:val="clear" w:color="auto" w:fill="FFFFFF"/>
        </w:rPr>
        <w:t>mSystems</w:t>
      </w:r>
    </w:p>
    <w:p w14:paraId="2B761B1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Phototrophy and starvation-based induction of autophagy upon removal of Gcn5-catalyzed acetylation of Atg7 in Magnaporthe oryzae. </w:t>
      </w:r>
      <w:r w:rsidRPr="00712B25">
        <w:rPr>
          <w:rFonts w:ascii="Arial" w:eastAsia="微软雅黑" w:hAnsi="Arial" w:cs="Arial"/>
          <w:b/>
          <w:bCs/>
          <w:sz w:val="21"/>
          <w:szCs w:val="21"/>
        </w:rPr>
        <w:t>Autophagy</w:t>
      </w:r>
    </w:p>
    <w:p w14:paraId="6CFA7C8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608816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5FE1212D" w14:textId="77777777" w:rsidR="009A7FE9" w:rsidRPr="00712B25" w:rsidRDefault="009A7FE9" w:rsidP="00040064">
      <w:pPr>
        <w:pStyle w:val="12"/>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5AC2AAD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r w:rsidRPr="00712B25">
        <w:rPr>
          <w:rFonts w:ascii="Arial" w:eastAsia="微软雅黑" w:hAnsi="Arial" w:cs="Arial"/>
          <w:b/>
          <w:sz w:val="21"/>
          <w:szCs w:val="21"/>
        </w:rPr>
        <w:t>mSystems</w:t>
      </w:r>
    </w:p>
    <w:p w14:paraId="7920DEB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[2] Quantitative Phosphoproteomic Analysis among Muscles of Different Color Stability using Tandem Mass Tag Labeling.</w:t>
      </w:r>
      <w:r w:rsidRPr="00712B25">
        <w:rPr>
          <w:rFonts w:ascii="Arial" w:eastAsia="微软雅黑" w:hAnsi="Arial" w:cs="Arial"/>
          <w:b/>
          <w:sz w:val="21"/>
          <w:szCs w:val="21"/>
        </w:rPr>
        <w:t>Food Chem</w:t>
      </w:r>
    </w:p>
    <w:p w14:paraId="7D0DA9F6"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Comparative Analysis of Whey N-Glycoproteins in Human Colostrum and Mature Milk Using Quantitative Glycoproteomics.</w:t>
      </w:r>
      <w:r w:rsidRPr="00712B25">
        <w:rPr>
          <w:rFonts w:ascii="Arial" w:eastAsia="微软雅黑" w:hAnsi="Arial" w:cs="Arial"/>
          <w:b/>
          <w:kern w:val="0"/>
          <w:sz w:val="21"/>
          <w:szCs w:val="21"/>
        </w:rPr>
        <w:t xml:space="preserve">J Agric Food Chem </w:t>
      </w:r>
    </w:p>
    <w:p w14:paraId="103E304A"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3CCF4C58"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77B08E0D"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Persisters. </w:t>
      </w:r>
      <w:r w:rsidRPr="00712B25">
        <w:rPr>
          <w:rFonts w:ascii="Arial" w:eastAsia="微软雅黑" w:hAnsi="Arial" w:cs="Arial"/>
          <w:b/>
          <w:sz w:val="21"/>
          <w:szCs w:val="21"/>
        </w:rPr>
        <w:t>Frontiers in Microbiology</w:t>
      </w:r>
    </w:p>
    <w:p w14:paraId="4B4690DE" w14:textId="01121878" w:rsidR="009A7FE9" w:rsidRDefault="00E30E44" w:rsidP="00101354">
      <w:pPr>
        <w:pStyle w:val="12"/>
        <w:ind w:left="567"/>
        <w:rPr>
          <w:noProof/>
        </w:rPr>
      </w:pPr>
      <w:r>
        <w:rPr>
          <w:rFonts w:ascii="Arial" w:eastAsia="微软雅黑" w:hAnsi="Arial" w:cs="Arial"/>
          <w:noProof/>
          <w:szCs w:val="21"/>
        </w:rPr>
        <w:br w:type="page"/>
      </w:r>
    </w:p>
    <w:p w14:paraId="2E416D71" w14:textId="309C4E8F" w:rsidR="0077373B" w:rsidRPr="00712B25" w:rsidRDefault="0077373B" w:rsidP="0077373B">
      <w:pPr>
        <w:pStyle w:val="12"/>
        <w:ind w:firstLineChars="0" w:firstLine="0"/>
        <w:rPr>
          <w:rFonts w:ascii="Arial" w:eastAsia="微软雅黑" w:hAnsi="Arial" w:cs="Arial"/>
          <w:noProof/>
          <w:szCs w:val="21"/>
        </w:rPr>
      </w:pPr>
      <w:r>
        <w:rPr>
          <w:noProof/>
        </w:rPr>
        <w:lastRenderedPageBreak/>
        <w:drawing>
          <wp:anchor distT="0" distB="0" distL="114300" distR="114300" simplePos="0" relativeHeight="251659776" behindDoc="0" locked="0" layoutInCell="1" allowOverlap="1" wp14:anchorId="51E70B0B" wp14:editId="32EC26F8">
            <wp:simplePos x="0" y="0"/>
            <wp:positionH relativeFrom="page">
              <wp:align>left</wp:align>
            </wp:positionH>
            <wp:positionV relativeFrom="paragraph">
              <wp:posOffset>-97155</wp:posOffset>
            </wp:positionV>
            <wp:extent cx="7543800" cy="9514205"/>
            <wp:effectExtent l="0" t="0" r="0" b="0"/>
            <wp:wrapNone/>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cstate="print">
                      <a:extLst>
                        <a:ext uri="{28A0092B-C50C-407E-A947-70E740481C1C}">
                          <a14:useLocalDpi xmlns:a14="http://schemas.microsoft.com/office/drawing/2010/main" val="0"/>
                        </a:ext>
                      </a:extLst>
                    </a:blip>
                    <a:srcRect t="-552"/>
                    <a:stretch>
                      <a:fillRect/>
                    </a:stretch>
                  </pic:blipFill>
                  <pic:spPr bwMode="auto">
                    <a:xfrm>
                      <a:off x="0" y="0"/>
                      <a:ext cx="7543800" cy="9514205"/>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6D307022" w14:textId="41713F75" w:rsidR="000951A5" w:rsidRPr="00712B25" w:rsidRDefault="0004058B" w:rsidP="00DF6CD0">
      <w:pPr>
        <w:rPr>
          <w:rFonts w:ascii="Arial" w:eastAsia="微软雅黑" w:hAnsi="Arial" w:cs="Arial"/>
          <w:sz w:val="28"/>
        </w:rPr>
      </w:pPr>
      <w:r w:rsidRPr="00E42F05">
        <w:rPr>
          <w:rFonts w:ascii="Arial" w:eastAsia="微软雅黑" w:hAnsi="Arial" w:cs="Arial"/>
          <w:noProof/>
          <w:sz w:val="28"/>
        </w:rPr>
        <w:drawing>
          <wp:inline distT="0" distB="0" distL="0" distR="0" wp14:anchorId="674A00B9" wp14:editId="7D306A13">
            <wp:extent cx="5270500" cy="126365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1263650"/>
                    </a:xfrm>
                    <a:prstGeom prst="rect">
                      <a:avLst/>
                    </a:prstGeom>
                    <a:noFill/>
                    <a:ln>
                      <a:noFill/>
                    </a:ln>
                  </pic:spPr>
                </pic:pic>
              </a:graphicData>
            </a:graphic>
          </wp:inline>
        </w:drawing>
      </w:r>
    </w:p>
    <w:sectPr w:rsidR="000951A5" w:rsidRPr="00712B25" w:rsidSect="00923699">
      <w:headerReference w:type="default" r:id="rId32"/>
      <w:footerReference w:type="default" r:id="rId33"/>
      <w:headerReference w:type="first" r:id="rId34"/>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5BD88" w14:textId="77777777" w:rsidR="00214835" w:rsidRDefault="00214835" w:rsidP="000951A5">
      <w:r>
        <w:separator/>
      </w:r>
    </w:p>
  </w:endnote>
  <w:endnote w:type="continuationSeparator" w:id="0">
    <w:p w14:paraId="1E6DF690" w14:textId="77777777" w:rsidR="00214835" w:rsidRDefault="00214835"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4AF8" w14:textId="14AD5FD4" w:rsidR="0014134D" w:rsidRDefault="0014134D"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22</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562FDE">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562FDE">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6B6A0BC5" wp14:editId="6C7EC457">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52681" w14:textId="77777777" w:rsidR="00214835" w:rsidRDefault="00214835" w:rsidP="000951A5">
      <w:r>
        <w:separator/>
      </w:r>
    </w:p>
  </w:footnote>
  <w:footnote w:type="continuationSeparator" w:id="0">
    <w:p w14:paraId="7CDB2134" w14:textId="77777777" w:rsidR="00214835" w:rsidRDefault="00214835"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7E391" w14:textId="1488C679" w:rsidR="0014134D" w:rsidRDefault="0014134D">
    <w:pPr>
      <w:pStyle w:val="a5"/>
    </w:pPr>
    <w:r>
      <w:rPr>
        <w:noProof/>
      </w:rPr>
      <w:drawing>
        <wp:anchor distT="0" distB="0" distL="114300" distR="114300" simplePos="0" relativeHeight="251656704" behindDoc="0" locked="0" layoutInCell="1" allowOverlap="1" wp14:anchorId="5F41691B" wp14:editId="2A62349A">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D2CE7" w14:textId="43C7349B" w:rsidR="0014134D" w:rsidRDefault="0014134D">
    <w:pPr>
      <w:pStyle w:val="a5"/>
    </w:pPr>
    <w:r>
      <w:rPr>
        <w:noProof/>
      </w:rPr>
      <w:drawing>
        <wp:anchor distT="0" distB="0" distL="114300" distR="114300" simplePos="0" relativeHeight="251658752" behindDoc="0" locked="0" layoutInCell="1" allowOverlap="1" wp14:anchorId="5E527209" wp14:editId="25D3A755">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multilevel"/>
    <w:tmpl w:val="63402C1E"/>
    <w:lvl w:ilvl="0">
      <w:start w:val="1"/>
      <w:numFmt w:val="decimal"/>
      <w:pStyle w:val="1"/>
      <w:lvlText w:val="%1."/>
      <w:lvlJc w:val="left"/>
      <w:pPr>
        <w:ind w:left="840" w:hanging="420"/>
      </w:pPr>
    </w:lvl>
    <w:lvl w:ilvl="1">
      <w:start w:val="2"/>
      <w:numFmt w:val="decimal"/>
      <w:isLgl/>
      <w:lvlText w:val="%1.%2"/>
      <w:lvlJc w:val="left"/>
      <w:pPr>
        <w:ind w:left="1235" w:hanging="53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285" w:hanging="1440"/>
      </w:pPr>
      <w:rPr>
        <w:rFonts w:hint="default"/>
      </w:rPr>
    </w:lvl>
    <w:lvl w:ilvl="6">
      <w:start w:val="1"/>
      <w:numFmt w:val="decimal"/>
      <w:isLgl/>
      <w:lvlText w:val="%1.%2.%3.%4.%5.%6.%7"/>
      <w:lvlJc w:val="left"/>
      <w:pPr>
        <w:ind w:left="357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500" w:hanging="1800"/>
      </w:pPr>
      <w:rPr>
        <w:rFonts w:hint="default"/>
      </w:r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20"/>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058B"/>
    <w:rsid w:val="00042C54"/>
    <w:rsid w:val="0004311E"/>
    <w:rsid w:val="0004461B"/>
    <w:rsid w:val="00046FA8"/>
    <w:rsid w:val="00051BAF"/>
    <w:rsid w:val="00054903"/>
    <w:rsid w:val="00057170"/>
    <w:rsid w:val="00065A53"/>
    <w:rsid w:val="000661A0"/>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D34"/>
    <w:rsid w:val="000B5D44"/>
    <w:rsid w:val="000B75BA"/>
    <w:rsid w:val="000B7A36"/>
    <w:rsid w:val="000C0CC7"/>
    <w:rsid w:val="000C6FD7"/>
    <w:rsid w:val="000C7912"/>
    <w:rsid w:val="000D4FF9"/>
    <w:rsid w:val="000E5BF0"/>
    <w:rsid w:val="000E5CDF"/>
    <w:rsid w:val="000E7CB7"/>
    <w:rsid w:val="000F06CC"/>
    <w:rsid w:val="000F08A5"/>
    <w:rsid w:val="000F1C05"/>
    <w:rsid w:val="000F1E81"/>
    <w:rsid w:val="000F2C7D"/>
    <w:rsid w:val="000F2E7D"/>
    <w:rsid w:val="00101354"/>
    <w:rsid w:val="0010546A"/>
    <w:rsid w:val="00112517"/>
    <w:rsid w:val="00114FE2"/>
    <w:rsid w:val="00124697"/>
    <w:rsid w:val="001319E6"/>
    <w:rsid w:val="001323E7"/>
    <w:rsid w:val="00133FF5"/>
    <w:rsid w:val="00134C3C"/>
    <w:rsid w:val="00137D7D"/>
    <w:rsid w:val="0014134D"/>
    <w:rsid w:val="00147084"/>
    <w:rsid w:val="00154477"/>
    <w:rsid w:val="001602BA"/>
    <w:rsid w:val="00164233"/>
    <w:rsid w:val="001658CE"/>
    <w:rsid w:val="00172A27"/>
    <w:rsid w:val="00172B82"/>
    <w:rsid w:val="00172FFA"/>
    <w:rsid w:val="001807CD"/>
    <w:rsid w:val="001846E2"/>
    <w:rsid w:val="001916B4"/>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36E5"/>
    <w:rsid w:val="0020460B"/>
    <w:rsid w:val="002048AD"/>
    <w:rsid w:val="00206FC7"/>
    <w:rsid w:val="00213599"/>
    <w:rsid w:val="00214835"/>
    <w:rsid w:val="002159AF"/>
    <w:rsid w:val="0022068C"/>
    <w:rsid w:val="00222197"/>
    <w:rsid w:val="00232E70"/>
    <w:rsid w:val="00234F49"/>
    <w:rsid w:val="002375DB"/>
    <w:rsid w:val="002377DD"/>
    <w:rsid w:val="00242E8A"/>
    <w:rsid w:val="00244317"/>
    <w:rsid w:val="00245510"/>
    <w:rsid w:val="00245F83"/>
    <w:rsid w:val="00246A51"/>
    <w:rsid w:val="0024735B"/>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349F"/>
    <w:rsid w:val="002940C2"/>
    <w:rsid w:val="00294777"/>
    <w:rsid w:val="002976C6"/>
    <w:rsid w:val="002A01DE"/>
    <w:rsid w:val="002A0501"/>
    <w:rsid w:val="002A1B1B"/>
    <w:rsid w:val="002A2D1E"/>
    <w:rsid w:val="002A386E"/>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27E69"/>
    <w:rsid w:val="0033361C"/>
    <w:rsid w:val="003349E5"/>
    <w:rsid w:val="00334B7B"/>
    <w:rsid w:val="003351BA"/>
    <w:rsid w:val="00340FE4"/>
    <w:rsid w:val="00342124"/>
    <w:rsid w:val="00342AD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6972"/>
    <w:rsid w:val="00386F35"/>
    <w:rsid w:val="00387DA2"/>
    <w:rsid w:val="0039013A"/>
    <w:rsid w:val="003A18C1"/>
    <w:rsid w:val="003A5F90"/>
    <w:rsid w:val="003B4756"/>
    <w:rsid w:val="003B55AC"/>
    <w:rsid w:val="003B61D5"/>
    <w:rsid w:val="003B72FB"/>
    <w:rsid w:val="003C6720"/>
    <w:rsid w:val="003C73F3"/>
    <w:rsid w:val="003D0853"/>
    <w:rsid w:val="003D1597"/>
    <w:rsid w:val="003E5804"/>
    <w:rsid w:val="003E5D6E"/>
    <w:rsid w:val="003E7F2C"/>
    <w:rsid w:val="00402F5B"/>
    <w:rsid w:val="0040557B"/>
    <w:rsid w:val="00412AA5"/>
    <w:rsid w:val="00412E43"/>
    <w:rsid w:val="0041302F"/>
    <w:rsid w:val="00415967"/>
    <w:rsid w:val="00415D19"/>
    <w:rsid w:val="00415E95"/>
    <w:rsid w:val="0042143F"/>
    <w:rsid w:val="0042343D"/>
    <w:rsid w:val="0042352A"/>
    <w:rsid w:val="00427941"/>
    <w:rsid w:val="00431339"/>
    <w:rsid w:val="00435A22"/>
    <w:rsid w:val="004534BC"/>
    <w:rsid w:val="00454821"/>
    <w:rsid w:val="00456F3B"/>
    <w:rsid w:val="00457922"/>
    <w:rsid w:val="0046071A"/>
    <w:rsid w:val="00465340"/>
    <w:rsid w:val="00466CBC"/>
    <w:rsid w:val="00476E96"/>
    <w:rsid w:val="00477D93"/>
    <w:rsid w:val="004831EE"/>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B42A6"/>
    <w:rsid w:val="004C095D"/>
    <w:rsid w:val="004C0969"/>
    <w:rsid w:val="004C152F"/>
    <w:rsid w:val="004C3CF8"/>
    <w:rsid w:val="004C4344"/>
    <w:rsid w:val="004C5CBB"/>
    <w:rsid w:val="004D3925"/>
    <w:rsid w:val="004D7934"/>
    <w:rsid w:val="004D7E77"/>
    <w:rsid w:val="004E61A7"/>
    <w:rsid w:val="004F158D"/>
    <w:rsid w:val="004F5A71"/>
    <w:rsid w:val="004F5B62"/>
    <w:rsid w:val="00501456"/>
    <w:rsid w:val="00501A73"/>
    <w:rsid w:val="0050273D"/>
    <w:rsid w:val="00503F90"/>
    <w:rsid w:val="00505223"/>
    <w:rsid w:val="00516D10"/>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62FDE"/>
    <w:rsid w:val="00566E3E"/>
    <w:rsid w:val="005748D1"/>
    <w:rsid w:val="00580405"/>
    <w:rsid w:val="00584D6B"/>
    <w:rsid w:val="00590585"/>
    <w:rsid w:val="00591238"/>
    <w:rsid w:val="005935EA"/>
    <w:rsid w:val="0059516F"/>
    <w:rsid w:val="005A282A"/>
    <w:rsid w:val="005A729B"/>
    <w:rsid w:val="005B07FE"/>
    <w:rsid w:val="005B0DBC"/>
    <w:rsid w:val="005B0FA0"/>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F6D"/>
    <w:rsid w:val="006009C9"/>
    <w:rsid w:val="00601070"/>
    <w:rsid w:val="006021A1"/>
    <w:rsid w:val="00602EBB"/>
    <w:rsid w:val="00603759"/>
    <w:rsid w:val="00604535"/>
    <w:rsid w:val="00604770"/>
    <w:rsid w:val="00605D45"/>
    <w:rsid w:val="00607CAA"/>
    <w:rsid w:val="00607D80"/>
    <w:rsid w:val="00611F2B"/>
    <w:rsid w:val="00613BA3"/>
    <w:rsid w:val="0061520A"/>
    <w:rsid w:val="006155EA"/>
    <w:rsid w:val="00616CCB"/>
    <w:rsid w:val="00616FA4"/>
    <w:rsid w:val="006173B2"/>
    <w:rsid w:val="006243E4"/>
    <w:rsid w:val="006254B7"/>
    <w:rsid w:val="00627C56"/>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8270F"/>
    <w:rsid w:val="00682BC0"/>
    <w:rsid w:val="00683007"/>
    <w:rsid w:val="0068464D"/>
    <w:rsid w:val="00691482"/>
    <w:rsid w:val="00691720"/>
    <w:rsid w:val="00694335"/>
    <w:rsid w:val="00694366"/>
    <w:rsid w:val="00694BC6"/>
    <w:rsid w:val="00694D4B"/>
    <w:rsid w:val="006A47DB"/>
    <w:rsid w:val="006B24B1"/>
    <w:rsid w:val="006B284E"/>
    <w:rsid w:val="006B3892"/>
    <w:rsid w:val="006B3C11"/>
    <w:rsid w:val="006B469F"/>
    <w:rsid w:val="006B4CAB"/>
    <w:rsid w:val="006B59B1"/>
    <w:rsid w:val="006B6088"/>
    <w:rsid w:val="006C480B"/>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46C54"/>
    <w:rsid w:val="00751C49"/>
    <w:rsid w:val="00755167"/>
    <w:rsid w:val="00755C62"/>
    <w:rsid w:val="007567CE"/>
    <w:rsid w:val="007575F9"/>
    <w:rsid w:val="00761050"/>
    <w:rsid w:val="00762805"/>
    <w:rsid w:val="00763F72"/>
    <w:rsid w:val="00764B85"/>
    <w:rsid w:val="00770DCC"/>
    <w:rsid w:val="00771A1A"/>
    <w:rsid w:val="00771AD4"/>
    <w:rsid w:val="0077373B"/>
    <w:rsid w:val="00793022"/>
    <w:rsid w:val="007960FD"/>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F6DAB"/>
    <w:rsid w:val="008020F7"/>
    <w:rsid w:val="0080416F"/>
    <w:rsid w:val="00810701"/>
    <w:rsid w:val="00810E96"/>
    <w:rsid w:val="00823B54"/>
    <w:rsid w:val="008261F3"/>
    <w:rsid w:val="00832E55"/>
    <w:rsid w:val="00837A0A"/>
    <w:rsid w:val="00845481"/>
    <w:rsid w:val="00847A80"/>
    <w:rsid w:val="008529DA"/>
    <w:rsid w:val="00861CED"/>
    <w:rsid w:val="008657AE"/>
    <w:rsid w:val="00867326"/>
    <w:rsid w:val="008721EF"/>
    <w:rsid w:val="00873266"/>
    <w:rsid w:val="00883777"/>
    <w:rsid w:val="0088532A"/>
    <w:rsid w:val="008900E2"/>
    <w:rsid w:val="008901EA"/>
    <w:rsid w:val="00892DF5"/>
    <w:rsid w:val="0089560F"/>
    <w:rsid w:val="008A1B61"/>
    <w:rsid w:val="008A1D97"/>
    <w:rsid w:val="008A2147"/>
    <w:rsid w:val="008A3F2C"/>
    <w:rsid w:val="008A4445"/>
    <w:rsid w:val="008A7EDD"/>
    <w:rsid w:val="008B327B"/>
    <w:rsid w:val="008B5418"/>
    <w:rsid w:val="008B550C"/>
    <w:rsid w:val="008B717D"/>
    <w:rsid w:val="008B764C"/>
    <w:rsid w:val="008C6774"/>
    <w:rsid w:val="008D15BC"/>
    <w:rsid w:val="008D1C45"/>
    <w:rsid w:val="008D60FC"/>
    <w:rsid w:val="008E01F5"/>
    <w:rsid w:val="008E2F57"/>
    <w:rsid w:val="008E3015"/>
    <w:rsid w:val="008F1D6E"/>
    <w:rsid w:val="008F2DCA"/>
    <w:rsid w:val="008F36AB"/>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3699"/>
    <w:rsid w:val="0092603A"/>
    <w:rsid w:val="00926526"/>
    <w:rsid w:val="00926AA5"/>
    <w:rsid w:val="00927DD9"/>
    <w:rsid w:val="00931F64"/>
    <w:rsid w:val="0093229F"/>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D555B"/>
    <w:rsid w:val="009D6572"/>
    <w:rsid w:val="009D6A1B"/>
    <w:rsid w:val="009E136D"/>
    <w:rsid w:val="009E26D4"/>
    <w:rsid w:val="009E2978"/>
    <w:rsid w:val="009E4194"/>
    <w:rsid w:val="009E5CE6"/>
    <w:rsid w:val="009F0110"/>
    <w:rsid w:val="009F1767"/>
    <w:rsid w:val="009F1F8F"/>
    <w:rsid w:val="009F203E"/>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3D0E"/>
    <w:rsid w:val="00A34535"/>
    <w:rsid w:val="00A36A2C"/>
    <w:rsid w:val="00A36B07"/>
    <w:rsid w:val="00A375EB"/>
    <w:rsid w:val="00A3786A"/>
    <w:rsid w:val="00A44426"/>
    <w:rsid w:val="00A465CA"/>
    <w:rsid w:val="00A505BF"/>
    <w:rsid w:val="00A511A8"/>
    <w:rsid w:val="00A52B5E"/>
    <w:rsid w:val="00A53ED7"/>
    <w:rsid w:val="00A556BA"/>
    <w:rsid w:val="00A55EA9"/>
    <w:rsid w:val="00A57ADD"/>
    <w:rsid w:val="00A621F2"/>
    <w:rsid w:val="00A64AD6"/>
    <w:rsid w:val="00A67BC7"/>
    <w:rsid w:val="00A70897"/>
    <w:rsid w:val="00A74026"/>
    <w:rsid w:val="00A75262"/>
    <w:rsid w:val="00A80176"/>
    <w:rsid w:val="00A8157F"/>
    <w:rsid w:val="00A829C7"/>
    <w:rsid w:val="00A857FF"/>
    <w:rsid w:val="00A91373"/>
    <w:rsid w:val="00AA3576"/>
    <w:rsid w:val="00AA49A3"/>
    <w:rsid w:val="00AA5E1B"/>
    <w:rsid w:val="00AB0134"/>
    <w:rsid w:val="00AB21A8"/>
    <w:rsid w:val="00AB30AD"/>
    <w:rsid w:val="00AB4DFC"/>
    <w:rsid w:val="00AB6418"/>
    <w:rsid w:val="00AB700D"/>
    <w:rsid w:val="00AC7557"/>
    <w:rsid w:val="00AD24B3"/>
    <w:rsid w:val="00AD3514"/>
    <w:rsid w:val="00AD57F1"/>
    <w:rsid w:val="00AD61A6"/>
    <w:rsid w:val="00AE4429"/>
    <w:rsid w:val="00AE4BB4"/>
    <w:rsid w:val="00AE4C63"/>
    <w:rsid w:val="00AE61BD"/>
    <w:rsid w:val="00AF1D4E"/>
    <w:rsid w:val="00AF6E36"/>
    <w:rsid w:val="00AF78C2"/>
    <w:rsid w:val="00B01D0A"/>
    <w:rsid w:val="00B05A63"/>
    <w:rsid w:val="00B05EFA"/>
    <w:rsid w:val="00B13443"/>
    <w:rsid w:val="00B158FA"/>
    <w:rsid w:val="00B162FA"/>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41B1"/>
    <w:rsid w:val="00C469CA"/>
    <w:rsid w:val="00C54235"/>
    <w:rsid w:val="00C736B3"/>
    <w:rsid w:val="00C7533F"/>
    <w:rsid w:val="00C76960"/>
    <w:rsid w:val="00C7696B"/>
    <w:rsid w:val="00C85700"/>
    <w:rsid w:val="00C86341"/>
    <w:rsid w:val="00C872A3"/>
    <w:rsid w:val="00C910C3"/>
    <w:rsid w:val="00C92924"/>
    <w:rsid w:val="00CA0B27"/>
    <w:rsid w:val="00CB0C7E"/>
    <w:rsid w:val="00CB3DA0"/>
    <w:rsid w:val="00CB4321"/>
    <w:rsid w:val="00CB5ABF"/>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BBB"/>
    <w:rsid w:val="00D06DC4"/>
    <w:rsid w:val="00D072CA"/>
    <w:rsid w:val="00D07D7E"/>
    <w:rsid w:val="00D10E6A"/>
    <w:rsid w:val="00D139B5"/>
    <w:rsid w:val="00D146DD"/>
    <w:rsid w:val="00D164F1"/>
    <w:rsid w:val="00D178B6"/>
    <w:rsid w:val="00D25010"/>
    <w:rsid w:val="00D25EF1"/>
    <w:rsid w:val="00D2715F"/>
    <w:rsid w:val="00D27ED2"/>
    <w:rsid w:val="00D304EA"/>
    <w:rsid w:val="00D31968"/>
    <w:rsid w:val="00D325AD"/>
    <w:rsid w:val="00D34ED3"/>
    <w:rsid w:val="00D3571E"/>
    <w:rsid w:val="00D40E45"/>
    <w:rsid w:val="00D427A2"/>
    <w:rsid w:val="00D4321B"/>
    <w:rsid w:val="00D43ADC"/>
    <w:rsid w:val="00D43D2A"/>
    <w:rsid w:val="00D45498"/>
    <w:rsid w:val="00D519D0"/>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857F6"/>
    <w:rsid w:val="00D90441"/>
    <w:rsid w:val="00D91F13"/>
    <w:rsid w:val="00D95D20"/>
    <w:rsid w:val="00D96BDC"/>
    <w:rsid w:val="00D96D22"/>
    <w:rsid w:val="00DA206F"/>
    <w:rsid w:val="00DA3879"/>
    <w:rsid w:val="00DA44E6"/>
    <w:rsid w:val="00DA4751"/>
    <w:rsid w:val="00DB2501"/>
    <w:rsid w:val="00DB5C15"/>
    <w:rsid w:val="00DB691F"/>
    <w:rsid w:val="00DC32C7"/>
    <w:rsid w:val="00DC5CBF"/>
    <w:rsid w:val="00DD4CE1"/>
    <w:rsid w:val="00DD793F"/>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6BB4"/>
    <w:rsid w:val="00E3731F"/>
    <w:rsid w:val="00E42F05"/>
    <w:rsid w:val="00E44DF8"/>
    <w:rsid w:val="00E4528C"/>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1EE0"/>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56E7"/>
    <w:rsid w:val="00F12453"/>
    <w:rsid w:val="00F12E7D"/>
    <w:rsid w:val="00F1516A"/>
    <w:rsid w:val="00F232DD"/>
    <w:rsid w:val="00F24C95"/>
    <w:rsid w:val="00F255BF"/>
    <w:rsid w:val="00F2562E"/>
    <w:rsid w:val="00F301B6"/>
    <w:rsid w:val="00F32397"/>
    <w:rsid w:val="00F32705"/>
    <w:rsid w:val="00F33F9C"/>
    <w:rsid w:val="00F40E58"/>
    <w:rsid w:val="00F40F84"/>
    <w:rsid w:val="00F41BB3"/>
    <w:rsid w:val="00F43BC2"/>
    <w:rsid w:val="00F4642E"/>
    <w:rsid w:val="00F50C8D"/>
    <w:rsid w:val="00F6192E"/>
    <w:rsid w:val="00F6319C"/>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2AE7"/>
    <w:rsid w:val="00FA469C"/>
    <w:rsid w:val="00FB1D2C"/>
    <w:rsid w:val="00FB3757"/>
    <w:rsid w:val="00FB6EBB"/>
    <w:rsid w:val="00FC43A5"/>
    <w:rsid w:val="00FC4CC1"/>
    <w:rsid w:val="00FC5A1F"/>
    <w:rsid w:val="00FC67ED"/>
    <w:rsid w:val="00FC7EB8"/>
    <w:rsid w:val="00FD2DEC"/>
    <w:rsid w:val="00FD33BD"/>
    <w:rsid w:val="00FD3F51"/>
    <w:rsid w:val="00FD474E"/>
    <w:rsid w:val="00FD540D"/>
    <w:rsid w:val="00FD6F14"/>
    <w:rsid w:val="00FE1043"/>
    <w:rsid w:val="00FE2711"/>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B0C24"/>
  <w15:docId w15:val="{D87479DA-E513-49F7-83C5-AF94C8400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12">
    <w:name w:val="列出段落1"/>
    <w:basedOn w:val="a"/>
    <w:link w:val="Char"/>
    <w:uiPriority w:val="34"/>
    <w:qFormat/>
    <w:rsid w:val="0008739F"/>
    <w:pPr>
      <w:ind w:firstLineChars="200" w:firstLine="420"/>
    </w:pPr>
    <w:rPr>
      <w:rFonts w:ascii="Calibri" w:hAnsi="Calibri"/>
      <w:sz w:val="21"/>
      <w:szCs w:val="22"/>
    </w:rPr>
  </w:style>
  <w:style w:type="character" w:styleId="ab">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10">
    <w:name w:val="目录 1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1"/>
    <w:basedOn w:val="a"/>
    <w:next w:val="a"/>
    <w:autoRedefine/>
    <w:uiPriority w:val="39"/>
    <w:unhideWhenUsed/>
    <w:qFormat/>
    <w:rsid w:val="005A282A"/>
    <w:pPr>
      <w:ind w:left="240"/>
      <w:jc w:val="left"/>
    </w:pPr>
    <w:rPr>
      <w:rFonts w:ascii="Calibri" w:eastAsia="黑体" w:hAnsi="Calibri" w:cs="Calibri"/>
      <w:smallCaps/>
    </w:rPr>
  </w:style>
  <w:style w:type="character" w:styleId="ac">
    <w:name w:val="annotation reference"/>
    <w:uiPriority w:val="99"/>
    <w:rsid w:val="00B05A63"/>
    <w:rPr>
      <w:sz w:val="21"/>
      <w:szCs w:val="21"/>
    </w:rPr>
  </w:style>
  <w:style w:type="paragraph" w:styleId="ad">
    <w:name w:val="annotation text"/>
    <w:basedOn w:val="a"/>
    <w:link w:val="ae"/>
    <w:uiPriority w:val="99"/>
    <w:rsid w:val="00B05A63"/>
    <w:pPr>
      <w:jc w:val="left"/>
    </w:pPr>
  </w:style>
  <w:style w:type="character" w:customStyle="1" w:styleId="ae">
    <w:name w:val="批注文字 字符"/>
    <w:link w:val="ad"/>
    <w:uiPriority w:val="99"/>
    <w:rsid w:val="00B05A63"/>
    <w:rPr>
      <w:rFonts w:ascii="Times New Roman" w:eastAsia="宋体" w:hAnsi="Times New Roman"/>
      <w:kern w:val="2"/>
      <w:sz w:val="24"/>
    </w:rPr>
  </w:style>
  <w:style w:type="paragraph" w:styleId="af">
    <w:name w:val="annotation subject"/>
    <w:basedOn w:val="ad"/>
    <w:next w:val="ad"/>
    <w:link w:val="af0"/>
    <w:rsid w:val="00B05A63"/>
    <w:rPr>
      <w:b/>
      <w:bCs/>
    </w:rPr>
  </w:style>
  <w:style w:type="character" w:customStyle="1" w:styleId="af0">
    <w:name w:val="批注主题 字符"/>
    <w:link w:val="af"/>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1">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1"/>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2"/>
    <w:next w:val="af2"/>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2">
    <w:name w:val="Body Text"/>
    <w:basedOn w:val="a"/>
    <w:link w:val="af3"/>
    <w:unhideWhenUsed/>
    <w:rsid w:val="00E84644"/>
    <w:pPr>
      <w:spacing w:after="120"/>
    </w:pPr>
  </w:style>
  <w:style w:type="character" w:customStyle="1" w:styleId="af3">
    <w:name w:val="正文文本 字符"/>
    <w:link w:val="af2"/>
    <w:rsid w:val="00E84644"/>
    <w:rPr>
      <w:rFonts w:ascii="Times New Roman" w:eastAsia="宋体" w:hAnsi="Times New Roman"/>
      <w:kern w:val="2"/>
      <w:sz w:val="24"/>
    </w:rPr>
  </w:style>
  <w:style w:type="table" w:styleId="af4">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5">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6">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4"/>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12"/>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1"/>
    <w:basedOn w:val="a"/>
    <w:next w:val="a"/>
    <w:autoRedefine/>
    <w:unhideWhenUsed/>
    <w:rsid w:val="00E478DD"/>
    <w:pPr>
      <w:ind w:left="720"/>
      <w:jc w:val="left"/>
    </w:pPr>
    <w:rPr>
      <w:rFonts w:ascii="Calibri" w:hAnsi="Calibri" w:cs="Calibri"/>
      <w:sz w:val="18"/>
      <w:szCs w:val="18"/>
    </w:rPr>
  </w:style>
  <w:style w:type="paragraph" w:customStyle="1" w:styleId="51">
    <w:name w:val="目录 51"/>
    <w:basedOn w:val="a"/>
    <w:next w:val="a"/>
    <w:autoRedefine/>
    <w:unhideWhenUsed/>
    <w:rsid w:val="00E478DD"/>
    <w:pPr>
      <w:ind w:left="960"/>
      <w:jc w:val="left"/>
    </w:pPr>
    <w:rPr>
      <w:rFonts w:ascii="Calibri" w:hAnsi="Calibri" w:cs="Calibri"/>
      <w:sz w:val="18"/>
      <w:szCs w:val="18"/>
    </w:rPr>
  </w:style>
  <w:style w:type="paragraph" w:customStyle="1" w:styleId="61">
    <w:name w:val="目录 61"/>
    <w:basedOn w:val="a"/>
    <w:next w:val="a"/>
    <w:autoRedefine/>
    <w:unhideWhenUsed/>
    <w:rsid w:val="00E478DD"/>
    <w:pPr>
      <w:ind w:left="1200"/>
      <w:jc w:val="left"/>
    </w:pPr>
    <w:rPr>
      <w:rFonts w:ascii="Calibri" w:hAnsi="Calibri" w:cs="Calibri"/>
      <w:sz w:val="18"/>
      <w:szCs w:val="18"/>
    </w:rPr>
  </w:style>
  <w:style w:type="paragraph" w:customStyle="1" w:styleId="71">
    <w:name w:val="目录 71"/>
    <w:basedOn w:val="a"/>
    <w:next w:val="a"/>
    <w:autoRedefine/>
    <w:unhideWhenUsed/>
    <w:rsid w:val="00E478DD"/>
    <w:pPr>
      <w:ind w:left="1440"/>
      <w:jc w:val="left"/>
    </w:pPr>
    <w:rPr>
      <w:rFonts w:ascii="Calibri" w:hAnsi="Calibri" w:cs="Calibri"/>
      <w:sz w:val="18"/>
      <w:szCs w:val="18"/>
    </w:rPr>
  </w:style>
  <w:style w:type="paragraph" w:customStyle="1" w:styleId="81">
    <w:name w:val="目录 81"/>
    <w:basedOn w:val="a"/>
    <w:next w:val="a"/>
    <w:autoRedefine/>
    <w:unhideWhenUsed/>
    <w:rsid w:val="00E478DD"/>
    <w:pPr>
      <w:ind w:left="1680"/>
      <w:jc w:val="left"/>
    </w:pPr>
    <w:rPr>
      <w:rFonts w:ascii="Calibri" w:hAnsi="Calibri" w:cs="Calibri"/>
      <w:sz w:val="18"/>
      <w:szCs w:val="18"/>
    </w:rPr>
  </w:style>
  <w:style w:type="paragraph" w:customStyle="1" w:styleId="91">
    <w:name w:val="目录 91"/>
    <w:basedOn w:val="a"/>
    <w:next w:val="a"/>
    <w:autoRedefine/>
    <w:unhideWhenUsed/>
    <w:rsid w:val="00E478DD"/>
    <w:pPr>
      <w:ind w:left="1920"/>
      <w:jc w:val="left"/>
    </w:pPr>
    <w:rPr>
      <w:rFonts w:ascii="Calibri" w:hAnsi="Calibri" w:cs="Calibri"/>
      <w:sz w:val="18"/>
      <w:szCs w:val="18"/>
    </w:rPr>
  </w:style>
  <w:style w:type="character" w:styleId="af8">
    <w:name w:val="Emphasis"/>
    <w:uiPriority w:val="20"/>
    <w:qFormat/>
    <w:rsid w:val="00334B7B"/>
    <w:rPr>
      <w:i/>
      <w:iCs/>
    </w:rPr>
  </w:style>
  <w:style w:type="paragraph" w:styleId="TOC1">
    <w:name w:val="toc 1"/>
    <w:basedOn w:val="a"/>
    <w:next w:val="a"/>
    <w:autoRedefine/>
    <w:uiPriority w:val="39"/>
    <w:unhideWhenUsed/>
    <w:qFormat/>
    <w:rsid w:val="00A33D0E"/>
    <w:rPr>
      <w:rFonts w:ascii="Calibri" w:eastAsia="黑体" w:hAnsi="Calibri"/>
      <w:b/>
      <w:sz w:val="28"/>
    </w:rPr>
  </w:style>
  <w:style w:type="paragraph" w:styleId="TOC2">
    <w:name w:val="toc 2"/>
    <w:basedOn w:val="a"/>
    <w:next w:val="a"/>
    <w:autoRedefine/>
    <w:uiPriority w:val="39"/>
    <w:unhideWhenUsed/>
    <w:qFormat/>
    <w:rsid w:val="0014134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hyperlink" Target="http://www.ebi.ac.uk/intact/main.xhtml" TargetMode="External"/><Relationship Id="rId3" Type="http://schemas.openxmlformats.org/officeDocument/2006/relationships/numbering" Target="numbering.xml"/><Relationship Id="rId21" Type="http://schemas.openxmlformats.org/officeDocument/2006/relationships/hyperlink" Target="file:///C:\Users\wjb\Desktop\report\autoReport\template\3-3&#21151;&#33021;&#20998;&#26512;\3-3-5KEGG&#36890;&#36335;&#20998;&#26512;"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wjb\Desktop\report\autoReport\template\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jb\Desktop\report\autoReport\template\1&#39033;&#30446;&#37492;&#23450;&#24635;&#35272;" TargetMode="External"/><Relationship Id="rId24" Type="http://schemas.openxmlformats.org/officeDocument/2006/relationships/image" Target="media/image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wjb\Desktop\report\autoReport\template\3-3&#21151;&#33021;&#20998;&#26512;\3-3-2&#20122;&#32454;&#32990;&#23450;&#20301;&#20998;&#26512;" TargetMode="External"/><Relationship Id="rId23" Type="http://schemas.openxmlformats.org/officeDocument/2006/relationships/image" Target="media/image5.jpeg"/><Relationship Id="rId28" Type="http://schemas.openxmlformats.org/officeDocument/2006/relationships/hyperlink" Target="file:///C:\Users\wjb\Desktop\report\autoReport\template\http\cloud.aptbiotech.com\"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file:///C:\Users\wjb\Desktop\report\autoReport\template\3-3&#21151;&#33021;&#20998;&#26512;\3-3-4GO&#21151;&#33021;&#20998;&#26512;"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wjb\Desktop\report\autoReport\template\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hyperlink" Target="file:///C:\Users\wjb\Desktop\report\autoReport\template\http\cloud.aptbiotech.com\" TargetMode="External"/><Relationship Id="rId30" Type="http://schemas.openxmlformats.org/officeDocument/2006/relationships/image" Target="media/image9.jpe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05F95A-0A6A-4AED-8B60-B62BECC39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81</TotalTime>
  <Pages>39</Pages>
  <Words>4841</Words>
  <Characters>27596</Characters>
  <Application>Microsoft Office Word</Application>
  <DocSecurity>0</DocSecurity>
  <Lines>229</Lines>
  <Paragraphs>64</Paragraphs>
  <ScaleCrop>false</ScaleCrop>
  <Company/>
  <LinksUpToDate>false</LinksUpToDate>
  <CharactersWithSpaces>32373</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1310779</vt:i4>
      </vt:variant>
      <vt:variant>
        <vt:i4>116</vt:i4>
      </vt:variant>
      <vt:variant>
        <vt:i4>0</vt:i4>
      </vt:variant>
      <vt:variant>
        <vt:i4>5</vt:i4>
      </vt:variant>
      <vt:variant>
        <vt:lpwstr/>
      </vt:variant>
      <vt:variant>
        <vt:lpwstr>_Toc36029017</vt:lpwstr>
      </vt:variant>
      <vt:variant>
        <vt:i4>1376315</vt:i4>
      </vt:variant>
      <vt:variant>
        <vt:i4>110</vt:i4>
      </vt:variant>
      <vt:variant>
        <vt:i4>0</vt:i4>
      </vt:variant>
      <vt:variant>
        <vt:i4>5</vt:i4>
      </vt:variant>
      <vt:variant>
        <vt:lpwstr/>
      </vt:variant>
      <vt:variant>
        <vt:lpwstr>_Toc36029016</vt:lpwstr>
      </vt:variant>
      <vt:variant>
        <vt:i4>1441851</vt:i4>
      </vt:variant>
      <vt:variant>
        <vt:i4>104</vt:i4>
      </vt:variant>
      <vt:variant>
        <vt:i4>0</vt:i4>
      </vt:variant>
      <vt:variant>
        <vt:i4>5</vt:i4>
      </vt:variant>
      <vt:variant>
        <vt:lpwstr/>
      </vt:variant>
      <vt:variant>
        <vt:lpwstr>_Toc36029015</vt:lpwstr>
      </vt:variant>
      <vt:variant>
        <vt:i4>1507387</vt:i4>
      </vt:variant>
      <vt:variant>
        <vt:i4>98</vt:i4>
      </vt:variant>
      <vt:variant>
        <vt:i4>0</vt:i4>
      </vt:variant>
      <vt:variant>
        <vt:i4>5</vt:i4>
      </vt:variant>
      <vt:variant>
        <vt:lpwstr/>
      </vt:variant>
      <vt:variant>
        <vt:lpwstr>_Toc36029014</vt:lpwstr>
      </vt:variant>
      <vt:variant>
        <vt:i4>1048635</vt:i4>
      </vt:variant>
      <vt:variant>
        <vt:i4>92</vt:i4>
      </vt:variant>
      <vt:variant>
        <vt:i4>0</vt:i4>
      </vt:variant>
      <vt:variant>
        <vt:i4>5</vt:i4>
      </vt:variant>
      <vt:variant>
        <vt:lpwstr/>
      </vt:variant>
      <vt:variant>
        <vt:lpwstr>_Toc36029013</vt:lpwstr>
      </vt:variant>
      <vt:variant>
        <vt:i4>1114171</vt:i4>
      </vt:variant>
      <vt:variant>
        <vt:i4>86</vt:i4>
      </vt:variant>
      <vt:variant>
        <vt:i4>0</vt:i4>
      </vt:variant>
      <vt:variant>
        <vt:i4>5</vt:i4>
      </vt:variant>
      <vt:variant>
        <vt:lpwstr/>
      </vt:variant>
      <vt:variant>
        <vt:lpwstr>_Toc36029012</vt:lpwstr>
      </vt:variant>
      <vt:variant>
        <vt:i4>1179707</vt:i4>
      </vt:variant>
      <vt:variant>
        <vt:i4>80</vt:i4>
      </vt:variant>
      <vt:variant>
        <vt:i4>0</vt:i4>
      </vt:variant>
      <vt:variant>
        <vt:i4>5</vt:i4>
      </vt:variant>
      <vt:variant>
        <vt:lpwstr/>
      </vt:variant>
      <vt:variant>
        <vt:lpwstr>_Toc36029011</vt:lpwstr>
      </vt:variant>
      <vt:variant>
        <vt:i4>1245243</vt:i4>
      </vt:variant>
      <vt:variant>
        <vt:i4>74</vt:i4>
      </vt:variant>
      <vt:variant>
        <vt:i4>0</vt:i4>
      </vt:variant>
      <vt:variant>
        <vt:i4>5</vt:i4>
      </vt:variant>
      <vt:variant>
        <vt:lpwstr/>
      </vt:variant>
      <vt:variant>
        <vt:lpwstr>_Toc36029010</vt:lpwstr>
      </vt:variant>
      <vt:variant>
        <vt:i4>1703994</vt:i4>
      </vt:variant>
      <vt:variant>
        <vt:i4>68</vt:i4>
      </vt:variant>
      <vt:variant>
        <vt:i4>0</vt:i4>
      </vt:variant>
      <vt:variant>
        <vt:i4>5</vt:i4>
      </vt:variant>
      <vt:variant>
        <vt:lpwstr/>
      </vt:variant>
      <vt:variant>
        <vt:lpwstr>_Toc36029009</vt:lpwstr>
      </vt:variant>
      <vt:variant>
        <vt:i4>1769530</vt:i4>
      </vt:variant>
      <vt:variant>
        <vt:i4>62</vt:i4>
      </vt:variant>
      <vt:variant>
        <vt:i4>0</vt:i4>
      </vt:variant>
      <vt:variant>
        <vt:i4>5</vt:i4>
      </vt:variant>
      <vt:variant>
        <vt:lpwstr/>
      </vt:variant>
      <vt:variant>
        <vt:lpwstr>_Toc36029008</vt:lpwstr>
      </vt:variant>
      <vt:variant>
        <vt:i4>1310778</vt:i4>
      </vt:variant>
      <vt:variant>
        <vt:i4>56</vt:i4>
      </vt:variant>
      <vt:variant>
        <vt:i4>0</vt:i4>
      </vt:variant>
      <vt:variant>
        <vt:i4>5</vt:i4>
      </vt:variant>
      <vt:variant>
        <vt:lpwstr/>
      </vt:variant>
      <vt:variant>
        <vt:lpwstr>_Toc36029007</vt:lpwstr>
      </vt:variant>
      <vt:variant>
        <vt:i4>1376314</vt:i4>
      </vt:variant>
      <vt:variant>
        <vt:i4>50</vt:i4>
      </vt:variant>
      <vt:variant>
        <vt:i4>0</vt:i4>
      </vt:variant>
      <vt:variant>
        <vt:i4>5</vt:i4>
      </vt:variant>
      <vt:variant>
        <vt:lpwstr/>
      </vt:variant>
      <vt:variant>
        <vt:lpwstr>_Toc36029006</vt:lpwstr>
      </vt:variant>
      <vt:variant>
        <vt:i4>1441850</vt:i4>
      </vt:variant>
      <vt:variant>
        <vt:i4>44</vt:i4>
      </vt:variant>
      <vt:variant>
        <vt:i4>0</vt:i4>
      </vt:variant>
      <vt:variant>
        <vt:i4>5</vt:i4>
      </vt:variant>
      <vt:variant>
        <vt:lpwstr/>
      </vt:variant>
      <vt:variant>
        <vt:lpwstr>_Toc36029005</vt:lpwstr>
      </vt:variant>
      <vt:variant>
        <vt:i4>1507386</vt:i4>
      </vt:variant>
      <vt:variant>
        <vt:i4>38</vt:i4>
      </vt:variant>
      <vt:variant>
        <vt:i4>0</vt:i4>
      </vt:variant>
      <vt:variant>
        <vt:i4>5</vt:i4>
      </vt:variant>
      <vt:variant>
        <vt:lpwstr/>
      </vt:variant>
      <vt:variant>
        <vt:lpwstr>_Toc36029004</vt:lpwstr>
      </vt:variant>
      <vt:variant>
        <vt:i4>1048634</vt:i4>
      </vt:variant>
      <vt:variant>
        <vt:i4>32</vt:i4>
      </vt:variant>
      <vt:variant>
        <vt:i4>0</vt:i4>
      </vt:variant>
      <vt:variant>
        <vt:i4>5</vt:i4>
      </vt:variant>
      <vt:variant>
        <vt:lpwstr/>
      </vt:variant>
      <vt:variant>
        <vt:lpwstr>_Toc36029003</vt:lpwstr>
      </vt:variant>
      <vt:variant>
        <vt:i4>1114170</vt:i4>
      </vt:variant>
      <vt:variant>
        <vt:i4>26</vt:i4>
      </vt:variant>
      <vt:variant>
        <vt:i4>0</vt:i4>
      </vt:variant>
      <vt:variant>
        <vt:i4>5</vt:i4>
      </vt:variant>
      <vt:variant>
        <vt:lpwstr/>
      </vt:variant>
      <vt:variant>
        <vt:lpwstr>_Toc36029002</vt:lpwstr>
      </vt:variant>
      <vt:variant>
        <vt:i4>1179706</vt:i4>
      </vt:variant>
      <vt:variant>
        <vt:i4>20</vt:i4>
      </vt:variant>
      <vt:variant>
        <vt:i4>0</vt:i4>
      </vt:variant>
      <vt:variant>
        <vt:i4>5</vt:i4>
      </vt:variant>
      <vt:variant>
        <vt:lpwstr/>
      </vt:variant>
      <vt:variant>
        <vt:lpwstr>_Toc36029001</vt:lpwstr>
      </vt:variant>
      <vt:variant>
        <vt:i4>1245242</vt:i4>
      </vt:variant>
      <vt:variant>
        <vt:i4>14</vt:i4>
      </vt:variant>
      <vt:variant>
        <vt:i4>0</vt:i4>
      </vt:variant>
      <vt:variant>
        <vt:i4>5</vt:i4>
      </vt:variant>
      <vt:variant>
        <vt:lpwstr/>
      </vt:variant>
      <vt:variant>
        <vt:lpwstr>_Toc36029000</vt:lpwstr>
      </vt:variant>
      <vt:variant>
        <vt:i4>1245234</vt:i4>
      </vt:variant>
      <vt:variant>
        <vt:i4>8</vt:i4>
      </vt:variant>
      <vt:variant>
        <vt:i4>0</vt:i4>
      </vt:variant>
      <vt:variant>
        <vt:i4>5</vt:i4>
      </vt:variant>
      <vt:variant>
        <vt:lpwstr/>
      </vt:variant>
      <vt:variant>
        <vt:lpwstr>_Toc36028999</vt:lpwstr>
      </vt:variant>
      <vt:variant>
        <vt:i4>1179698</vt:i4>
      </vt:variant>
      <vt:variant>
        <vt:i4>2</vt:i4>
      </vt:variant>
      <vt:variant>
        <vt:i4>0</vt:i4>
      </vt:variant>
      <vt:variant>
        <vt:i4>5</vt:i4>
      </vt:variant>
      <vt:variant>
        <vt:lpwstr/>
      </vt:variant>
      <vt:variant>
        <vt:lpwstr>_Toc36028998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40</cp:revision>
  <cp:lastPrinted>2019-12-22T11:28:00Z</cp:lastPrinted>
  <dcterms:created xsi:type="dcterms:W3CDTF">2020-03-26T05:05:00Z</dcterms:created>
  <dcterms:modified xsi:type="dcterms:W3CDTF">2020-04-29T08:40:00Z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